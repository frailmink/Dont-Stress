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5721B4E" w14:textId="77777777" w:rsidR="00F91160" w:rsidRDefault="00551B3F">
      <w:r>
        <w:rPr>
          <w:noProof/>
        </w:rPr>
        <w:drawing>
          <wp:anchor distT="0" distB="0" distL="114300" distR="114300" simplePos="0" relativeHeight="251662336" behindDoc="0" locked="0" layoutInCell="1" allowOverlap="1" wp14:anchorId="65721B4E" wp14:editId="65721B4F">
            <wp:simplePos x="0" y="0"/>
            <wp:positionH relativeFrom="margin">
              <wp:align>left</wp:align>
            </wp:positionH>
            <wp:positionV relativeFrom="paragraph">
              <wp:posOffset>4280535</wp:posOffset>
            </wp:positionV>
            <wp:extent cx="6112928" cy="4579973"/>
            <wp:effectExtent l="0" t="0" r="2122" b="0"/>
            <wp:wrapTight wrapText="bothSides">
              <wp:wrapPolygon edited="0">
                <wp:start x="0" y="0"/>
                <wp:lineTo x="0" y="21474"/>
                <wp:lineTo x="21542" y="21474"/>
                <wp:lineTo x="21542" y="0"/>
                <wp:lineTo x="0" y="0"/>
              </wp:wrapPolygon>
            </wp:wrapTight>
            <wp:docPr id="160671571" name="Picture 5" descr="Inside of the Computer Powerpoint Templates - Technologies - Free PPT  Background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rcRect/>
                    <a:stretch>
                      <a:fillRect/>
                    </a:stretch>
                  </pic:blipFill>
                  <pic:spPr>
                    <a:xfrm>
                      <a:off x="0" y="0"/>
                      <a:ext cx="6112928" cy="4579973"/>
                    </a:xfrm>
                    <a:prstGeom prst="rect">
                      <a:avLst/>
                    </a:prstGeom>
                    <a:noFill/>
                    <a:ln>
                      <a:noFill/>
                      <a:prstDash/>
                    </a:ln>
                  </pic:spPr>
                </pic:pic>
              </a:graphicData>
            </a:graphic>
          </wp:anchor>
        </w:drawing>
      </w:r>
      <w:r>
        <w:rPr>
          <w:noProof/>
        </w:rPr>
        <w:drawing>
          <wp:anchor distT="0" distB="0" distL="114300" distR="114300" simplePos="0" relativeHeight="251661312" behindDoc="0" locked="0" layoutInCell="1" allowOverlap="1" wp14:anchorId="65721B50" wp14:editId="65721B51">
            <wp:simplePos x="0" y="0"/>
            <wp:positionH relativeFrom="margin">
              <wp:align>right</wp:align>
            </wp:positionH>
            <wp:positionV relativeFrom="paragraph">
              <wp:posOffset>365</wp:posOffset>
            </wp:positionV>
            <wp:extent cx="5731514" cy="3852540"/>
            <wp:effectExtent l="0" t="0" r="2536" b="0"/>
            <wp:wrapTight wrapText="bothSides">
              <wp:wrapPolygon edited="0">
                <wp:start x="0" y="0"/>
                <wp:lineTo x="0" y="21472"/>
                <wp:lineTo x="21538" y="21472"/>
                <wp:lineTo x="21538" y="0"/>
                <wp:lineTo x="0" y="0"/>
              </wp:wrapPolygon>
            </wp:wrapTight>
            <wp:docPr id="713110297" name="Picture 4"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31514" cy="3852540"/>
                    </a:xfrm>
                    <a:prstGeom prst="rect">
                      <a:avLst/>
                    </a:prstGeom>
                    <a:noFill/>
                    <a:ln>
                      <a:noFill/>
                      <a:prstDash/>
                    </a:ln>
                  </pic:spPr>
                </pic:pic>
              </a:graphicData>
            </a:graphic>
          </wp:anchor>
        </w:drawing>
      </w:r>
    </w:p>
    <w:p w14:paraId="65721B4F" w14:textId="77777777" w:rsidR="00F91160" w:rsidRDefault="00551B3F">
      <w:r>
        <w:rPr>
          <w:noProof/>
        </w:rPr>
        <w:lastRenderedPageBreak/>
        <w:drawing>
          <wp:anchor distT="0" distB="0" distL="114300" distR="114300" simplePos="0" relativeHeight="251659264" behindDoc="0" locked="0" layoutInCell="1" allowOverlap="1" wp14:anchorId="65721B52" wp14:editId="65721B53">
            <wp:simplePos x="0" y="0"/>
            <wp:positionH relativeFrom="column">
              <wp:posOffset>0</wp:posOffset>
            </wp:positionH>
            <wp:positionV relativeFrom="paragraph">
              <wp:posOffset>0</wp:posOffset>
            </wp:positionV>
            <wp:extent cx="5731514" cy="3223890"/>
            <wp:effectExtent l="0" t="0" r="2536" b="0"/>
            <wp:wrapTight wrapText="bothSides">
              <wp:wrapPolygon edited="0">
                <wp:start x="0" y="0"/>
                <wp:lineTo x="0" y="21447"/>
                <wp:lineTo x="21538" y="21447"/>
                <wp:lineTo x="21538" y="0"/>
                <wp:lineTo x="0" y="0"/>
              </wp:wrapPolygon>
            </wp:wrapTight>
            <wp:docPr id="1737420298" name="Picture 1" descr="A screenshot of a video g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rcRect/>
                    <a:stretch>
                      <a:fillRect/>
                    </a:stretch>
                  </pic:blipFill>
                  <pic:spPr>
                    <a:xfrm>
                      <a:off x="0" y="0"/>
                      <a:ext cx="5731514" cy="3223890"/>
                    </a:xfrm>
                    <a:prstGeom prst="rect">
                      <a:avLst/>
                    </a:prstGeom>
                    <a:noFill/>
                    <a:ln>
                      <a:noFill/>
                      <a:prstDash/>
                    </a:ln>
                  </pic:spPr>
                </pic:pic>
              </a:graphicData>
            </a:graphic>
          </wp:anchor>
        </w:drawing>
      </w:r>
      <w:r>
        <w:rPr>
          <w:noProof/>
        </w:rPr>
        <w:drawing>
          <wp:anchor distT="0" distB="0" distL="114300" distR="114300" simplePos="0" relativeHeight="251658240" behindDoc="0" locked="0" layoutInCell="1" allowOverlap="1" wp14:anchorId="65721B54" wp14:editId="65721B55">
            <wp:simplePos x="0" y="0"/>
            <wp:positionH relativeFrom="column">
              <wp:posOffset>0</wp:posOffset>
            </wp:positionH>
            <wp:positionV relativeFrom="paragraph">
              <wp:posOffset>3236591</wp:posOffset>
            </wp:positionV>
            <wp:extent cx="5711186" cy="3221988"/>
            <wp:effectExtent l="0" t="0" r="3814" b="0"/>
            <wp:wrapTight wrapText="bothSides">
              <wp:wrapPolygon edited="0">
                <wp:start x="0" y="0"/>
                <wp:lineTo x="0" y="21459"/>
                <wp:lineTo x="21545" y="21459"/>
                <wp:lineTo x="21545" y="0"/>
                <wp:lineTo x="0" y="0"/>
              </wp:wrapPolygon>
            </wp:wrapTight>
            <wp:docPr id="1596944597" name="Picture 2" descr="HornedKnight (Wishlist NOW!) (@KnightHorned) / X"/>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rcRect/>
                    <a:stretch>
                      <a:fillRect/>
                    </a:stretch>
                  </pic:blipFill>
                  <pic:spPr>
                    <a:xfrm>
                      <a:off x="0" y="0"/>
                      <a:ext cx="5711186" cy="3221988"/>
                    </a:xfrm>
                    <a:prstGeom prst="rect">
                      <a:avLst/>
                    </a:prstGeom>
                    <a:noFill/>
                    <a:ln>
                      <a:noFill/>
                      <a:prstDash/>
                    </a:ln>
                  </pic:spPr>
                </pic:pic>
              </a:graphicData>
            </a:graphic>
          </wp:anchor>
        </w:drawing>
      </w:r>
      <w:r>
        <w:tab/>
      </w:r>
      <w:r>
        <w:tab/>
      </w:r>
      <w:r>
        <w:tab/>
      </w:r>
      <w:r>
        <w:tab/>
      </w:r>
      <w:r>
        <w:rPr>
          <w:noProof/>
        </w:rPr>
        <w:lastRenderedPageBreak/>
        <w:drawing>
          <wp:inline distT="0" distB="0" distL="0" distR="0" wp14:anchorId="65721B56" wp14:editId="65721B57">
            <wp:extent cx="5731514" cy="3759839"/>
            <wp:effectExtent l="0" t="0" r="2536" b="0"/>
            <wp:docPr id="1071660610" name="Picture 1" descr="Tower defense game mockup : r/PixelAr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rcRect/>
                    <a:stretch>
                      <a:fillRect/>
                    </a:stretch>
                  </pic:blipFill>
                  <pic:spPr>
                    <a:xfrm>
                      <a:off x="0" y="0"/>
                      <a:ext cx="5731514" cy="3759839"/>
                    </a:xfrm>
                    <a:prstGeom prst="rect">
                      <a:avLst/>
                    </a:prstGeom>
                    <a:noFill/>
                    <a:ln>
                      <a:noFill/>
                      <a:prstDash/>
                    </a:ln>
                  </pic:spPr>
                </pic:pic>
              </a:graphicData>
            </a:graphic>
          </wp:inline>
        </w:drawing>
      </w:r>
    </w:p>
    <w:p w14:paraId="07BC6E0C" w14:textId="77777777" w:rsidR="00D34563" w:rsidRDefault="00D34563" w:rsidP="00D34563"/>
    <w:p w14:paraId="58EC1847" w14:textId="46587650" w:rsidR="001A3444" w:rsidRDefault="001A3444" w:rsidP="00D34563">
      <w:r w:rsidRPr="001A3444">
        <w:drawing>
          <wp:inline distT="0" distB="0" distL="0" distR="0" wp14:anchorId="4ABFAA7C" wp14:editId="262BBEDE">
            <wp:extent cx="5731510" cy="3925570"/>
            <wp:effectExtent l="0" t="0" r="2540" b="0"/>
            <wp:docPr id="1536838053"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838053" name="Picture 1" descr="A screenshot of a video game&#10;&#10;Description automatically generated"/>
                    <pic:cNvPicPr/>
                  </pic:nvPicPr>
                  <pic:blipFill>
                    <a:blip r:embed="rId12"/>
                    <a:stretch>
                      <a:fillRect/>
                    </a:stretch>
                  </pic:blipFill>
                  <pic:spPr>
                    <a:xfrm>
                      <a:off x="0" y="0"/>
                      <a:ext cx="5731510" cy="3925570"/>
                    </a:xfrm>
                    <a:prstGeom prst="rect">
                      <a:avLst/>
                    </a:prstGeom>
                  </pic:spPr>
                </pic:pic>
              </a:graphicData>
            </a:graphic>
          </wp:inline>
        </w:drawing>
      </w:r>
    </w:p>
    <w:p w14:paraId="604CC70C" w14:textId="68791235" w:rsidR="00D34563" w:rsidRPr="00D34563" w:rsidRDefault="00D34563" w:rsidP="00D34563">
      <w:r w:rsidRPr="00D34563">
        <w:t xml:space="preserve">ok I am thinking this powerful mage dies (lets say he had to use a very powerful spell that desintegrated his body to save the world) fighting this evil (idk for now) and his magic is spread all over the dimensions (books/pages idk) the evil slowly starts coming back over centuries of </w:t>
      </w:r>
      <w:r w:rsidRPr="00D34563">
        <w:lastRenderedPageBreak/>
        <w:t>gathering pieces of remaining of his magic and now each dimension has an (element) with every boss and somehow (lets say traces of evil make him come back to life as a skelleton {give me more ideas}) and he is reserected in his old solitary lighthouse (now this lighouse seems like it but its really a secret magic tower that gives access to this portal in the middle of the room which he has access to various words depending on his lvl lets say for game balance, it also has a magic craft to make the new books/spells using the scattered pieces of his old magic dropped by the bosses, bed to save the game, maybe a market idk give me more ideas also this progression tree which shows all his stats and damage, perhaps a training room too yes it can fit lots of stuff after all its a magic tower)</w:t>
      </w:r>
    </w:p>
    <w:p w14:paraId="40431493" w14:textId="77777777" w:rsidR="00D34563" w:rsidRDefault="00D34563" w:rsidP="00D34563"/>
    <w:p w14:paraId="4FAF266B" w14:textId="72EB19A0" w:rsidR="00D34563" w:rsidRPr="00D34563" w:rsidRDefault="00D34563" w:rsidP="00D34563">
      <w:pPr>
        <w:rPr>
          <w:b/>
          <w:bCs/>
        </w:rPr>
      </w:pPr>
      <w:r w:rsidRPr="00D34563">
        <w:rPr>
          <w:b/>
          <w:bCs/>
        </w:rPr>
        <w:t>Resurrection and Initial Setup</w:t>
      </w:r>
    </w:p>
    <w:p w14:paraId="0D61B0CA" w14:textId="77777777" w:rsidR="00D34563" w:rsidRPr="00D34563" w:rsidRDefault="00D34563" w:rsidP="00D34563">
      <w:pPr>
        <w:rPr>
          <w:b/>
          <w:bCs/>
        </w:rPr>
      </w:pPr>
      <w:r w:rsidRPr="00D34563">
        <w:rPr>
          <w:b/>
          <w:bCs/>
        </w:rPr>
        <w:t>The Mage's Sacrifice</w:t>
      </w:r>
    </w:p>
    <w:p w14:paraId="77C7E7A8" w14:textId="77777777" w:rsidR="00D34563" w:rsidRPr="00D34563" w:rsidRDefault="00D34563" w:rsidP="00D34563">
      <w:pPr>
        <w:numPr>
          <w:ilvl w:val="0"/>
          <w:numId w:val="1"/>
        </w:numPr>
      </w:pPr>
      <w:r w:rsidRPr="00D34563">
        <w:rPr>
          <w:b/>
          <w:bCs/>
        </w:rPr>
        <w:t>The Final Spell</w:t>
      </w:r>
      <w:r w:rsidRPr="00D34563">
        <w:t>: Centuries ago, the powerful mage performed a spell of unimaginable power to seal away a great evil that threatened to consume all dimensions. This spell disintegrated his body, scattering his magic across the dimensions in the form of magical books or pages, each containing a fragment of his essence.</w:t>
      </w:r>
    </w:p>
    <w:p w14:paraId="4B0F13AA" w14:textId="77777777" w:rsidR="00D34563" w:rsidRPr="00D34563" w:rsidRDefault="00D34563" w:rsidP="00D34563">
      <w:pPr>
        <w:numPr>
          <w:ilvl w:val="0"/>
          <w:numId w:val="1"/>
        </w:numPr>
      </w:pPr>
      <w:r w:rsidRPr="00D34563">
        <w:rPr>
          <w:b/>
          <w:bCs/>
        </w:rPr>
        <w:t>The Evil's Return</w:t>
      </w:r>
      <w:r w:rsidRPr="00D34563">
        <w:t>: Over time, the remnants of the evil force slowly began to reconstitute itself by gathering the scattered fragments of the mage’s magic. The evil's influence spread across the dimensions, corrupting them and imbuing each with a specific elemental force. As this evil grew stronger, it unwittingly triggered the mage's resurrection, albeit in a weakened, skeletal form.</w:t>
      </w:r>
    </w:p>
    <w:p w14:paraId="1C722F83" w14:textId="77777777" w:rsidR="00D34563" w:rsidRPr="00D34563" w:rsidRDefault="00D34563" w:rsidP="00D34563">
      <w:pPr>
        <w:rPr>
          <w:b/>
          <w:bCs/>
        </w:rPr>
      </w:pPr>
      <w:r w:rsidRPr="00D34563">
        <w:rPr>
          <w:b/>
          <w:bCs/>
        </w:rPr>
        <w:t>Resurrection in the Lighthouse</w:t>
      </w:r>
    </w:p>
    <w:p w14:paraId="63956464" w14:textId="77777777" w:rsidR="00D34563" w:rsidRPr="00D34563" w:rsidRDefault="00D34563" w:rsidP="00D34563">
      <w:pPr>
        <w:numPr>
          <w:ilvl w:val="0"/>
          <w:numId w:val="2"/>
        </w:numPr>
      </w:pPr>
      <w:r w:rsidRPr="00D34563">
        <w:rPr>
          <w:b/>
          <w:bCs/>
        </w:rPr>
        <w:t>The Solitary Lighthouse</w:t>
      </w:r>
      <w:r w:rsidRPr="00D34563">
        <w:t>: The mage's soul is drawn back to the physical world by traces of the evil force that reanimated him. He awakens in his old lighthouse, a solitary structure on the edge of a desolate shore. Unbeknownst to the outside world, this lighthouse is actually a powerful magical tower that served as the mage’s secret sanctum.</w:t>
      </w:r>
    </w:p>
    <w:p w14:paraId="75394C2F" w14:textId="77777777" w:rsidR="00D34563" w:rsidRPr="00D34563" w:rsidRDefault="00D34563" w:rsidP="00D34563">
      <w:pPr>
        <w:numPr>
          <w:ilvl w:val="0"/>
          <w:numId w:val="2"/>
        </w:numPr>
      </w:pPr>
      <w:r w:rsidRPr="00D34563">
        <w:rPr>
          <w:b/>
          <w:bCs/>
        </w:rPr>
        <w:t>Mystical Awakening</w:t>
      </w:r>
      <w:r w:rsidRPr="00D34563">
        <w:t>: The mage’s reanimation is accompanied by a faint pulse of magical energy that briefly illuminates the lighthouse. The tower's dormant enchantments begin to awaken, revealing its true nature as the mage regains his consciousness.</w:t>
      </w:r>
    </w:p>
    <w:p w14:paraId="322C8A95" w14:textId="77777777" w:rsidR="00D34563" w:rsidRPr="00D34563" w:rsidRDefault="00D34563" w:rsidP="00D34563">
      <w:pPr>
        <w:rPr>
          <w:b/>
          <w:bCs/>
        </w:rPr>
      </w:pPr>
      <w:r w:rsidRPr="00D34563">
        <w:rPr>
          <w:b/>
          <w:bCs/>
        </w:rPr>
        <w:t>The Magic Tower: A Hub for Progression</w:t>
      </w:r>
    </w:p>
    <w:p w14:paraId="71CD31FE" w14:textId="77777777" w:rsidR="00D34563" w:rsidRPr="00D34563" w:rsidRDefault="00D34563" w:rsidP="00D34563">
      <w:pPr>
        <w:rPr>
          <w:b/>
          <w:bCs/>
        </w:rPr>
      </w:pPr>
      <w:r w:rsidRPr="00D34563">
        <w:rPr>
          <w:b/>
          <w:bCs/>
        </w:rPr>
        <w:t>Central Chamber: The Nexus Room</w:t>
      </w:r>
    </w:p>
    <w:p w14:paraId="6803E27E" w14:textId="77777777" w:rsidR="00D34563" w:rsidRPr="00D34563" w:rsidRDefault="00D34563" w:rsidP="00D34563">
      <w:pPr>
        <w:numPr>
          <w:ilvl w:val="0"/>
          <w:numId w:val="3"/>
        </w:numPr>
      </w:pPr>
      <w:r w:rsidRPr="00D34563">
        <w:rPr>
          <w:b/>
          <w:bCs/>
        </w:rPr>
        <w:t>Portal of Dimensions</w:t>
      </w:r>
      <w:r w:rsidRPr="00D34563">
        <w:t>: At the heart of the tower is a grand circular room with a portal in the center. This portal is the mage’s gateway to different dimensions, each one influenced by the elemental forces that the evil has corrupted. Initially, only the weakest dimensions are accessible, but as the mage regains power, more challenging dimensions unlock.</w:t>
      </w:r>
    </w:p>
    <w:p w14:paraId="7814FA79" w14:textId="77777777" w:rsidR="00D34563" w:rsidRPr="00D34563" w:rsidRDefault="00D34563" w:rsidP="00D34563">
      <w:pPr>
        <w:numPr>
          <w:ilvl w:val="0"/>
          <w:numId w:val="3"/>
        </w:numPr>
      </w:pPr>
      <w:r w:rsidRPr="00D34563">
        <w:rPr>
          <w:b/>
          <w:bCs/>
        </w:rPr>
        <w:t>Dimensional Gateways</w:t>
      </w:r>
      <w:r w:rsidRPr="00D34563">
        <w:t>: The portal is surrounded by pedestals or obelisks, each linked to a specific element or dimension. As the mage defeats bosses and collects fragments of his lost magic, these obelisks light up, indicating that the corresponding dimension can be accessed or has been conquered.</w:t>
      </w:r>
    </w:p>
    <w:p w14:paraId="57D9FA14" w14:textId="77777777" w:rsidR="00D34563" w:rsidRPr="00D34563" w:rsidRDefault="00D34563" w:rsidP="00D34563">
      <w:pPr>
        <w:rPr>
          <w:b/>
          <w:bCs/>
        </w:rPr>
      </w:pPr>
      <w:r w:rsidRPr="00D34563">
        <w:rPr>
          <w:b/>
          <w:bCs/>
        </w:rPr>
        <w:lastRenderedPageBreak/>
        <w:t>The Arcane Workshop</w:t>
      </w:r>
    </w:p>
    <w:p w14:paraId="605BB07F" w14:textId="77777777" w:rsidR="00D34563" w:rsidRPr="00D34563" w:rsidRDefault="00D34563" w:rsidP="00D34563">
      <w:pPr>
        <w:numPr>
          <w:ilvl w:val="0"/>
          <w:numId w:val="4"/>
        </w:numPr>
      </w:pPr>
      <w:r w:rsidRPr="00D34563">
        <w:rPr>
          <w:b/>
          <w:bCs/>
        </w:rPr>
        <w:t>Book Crafting</w:t>
      </w:r>
      <w:r w:rsidRPr="00D34563">
        <w:t>: Adjacent to the Nexus Room is the Arcane Workshop, where the mage can use fragments of his old magic (dropped by bosses or found in levels) to craft new spellbooks. Each book represents a spell or a set of spells tied to an element, and combining different fragments can create hybrid or more powerful spells.</w:t>
      </w:r>
    </w:p>
    <w:p w14:paraId="388EF32B" w14:textId="77777777" w:rsidR="00D34563" w:rsidRPr="00D34563" w:rsidRDefault="00D34563" w:rsidP="00D34563">
      <w:pPr>
        <w:numPr>
          <w:ilvl w:val="0"/>
          <w:numId w:val="4"/>
        </w:numPr>
      </w:pPr>
      <w:r w:rsidRPr="00D34563">
        <w:rPr>
          <w:b/>
          <w:bCs/>
        </w:rPr>
        <w:t>Spell Customization</w:t>
      </w:r>
      <w:r w:rsidRPr="00D34563">
        <w:t>: The workshop also features a spell customization table, where the mage can modify and upgrade his spells. For example, a basic fireball spell can be enhanced to split into multiple projectiles or leave a lingering flame on the ground.</w:t>
      </w:r>
    </w:p>
    <w:p w14:paraId="5F139C33" w14:textId="77777777" w:rsidR="00D34563" w:rsidRPr="00D34563" w:rsidRDefault="00D34563" w:rsidP="00D34563">
      <w:pPr>
        <w:rPr>
          <w:b/>
          <w:bCs/>
        </w:rPr>
      </w:pPr>
      <w:r w:rsidRPr="00D34563">
        <w:rPr>
          <w:b/>
          <w:bCs/>
        </w:rPr>
        <w:t>The Memory Archive</w:t>
      </w:r>
    </w:p>
    <w:p w14:paraId="0E5C39BB" w14:textId="77777777" w:rsidR="00D34563" w:rsidRPr="00D34563" w:rsidRDefault="00D34563" w:rsidP="00D34563">
      <w:pPr>
        <w:numPr>
          <w:ilvl w:val="0"/>
          <w:numId w:val="5"/>
        </w:numPr>
      </w:pPr>
      <w:r w:rsidRPr="00D34563">
        <w:rPr>
          <w:b/>
          <w:bCs/>
        </w:rPr>
        <w:t>Progression Tree</w:t>
      </w:r>
      <w:r w:rsidRPr="00D34563">
        <w:t>: This room houses the mage’s progression tree, which is a vast, glowing tapestry or a mystical tome that records the mage’s regained powers and stats. As the mage levels up and defeats bosses, he can unlock new abilities, improve his stats, and enhance his elemental affinities.</w:t>
      </w:r>
    </w:p>
    <w:p w14:paraId="031F6F50" w14:textId="77777777" w:rsidR="00D34563" w:rsidRPr="00D34563" w:rsidRDefault="00D34563" w:rsidP="00D34563">
      <w:pPr>
        <w:numPr>
          <w:ilvl w:val="0"/>
          <w:numId w:val="5"/>
        </w:numPr>
      </w:pPr>
      <w:r w:rsidRPr="00D34563">
        <w:rPr>
          <w:b/>
          <w:bCs/>
        </w:rPr>
        <w:t>Training Room</w:t>
      </w:r>
      <w:r w:rsidRPr="00D34563">
        <w:t>: Connected to the Archive is a training room, where the mage can test out new spells and abilities in a safe environment. This room could feature magical constructs or dummies that simulate different elemental resistances and combat scenarios.</w:t>
      </w:r>
    </w:p>
    <w:p w14:paraId="67FE0243" w14:textId="77777777" w:rsidR="00D34563" w:rsidRPr="00D34563" w:rsidRDefault="00D34563" w:rsidP="00D34563">
      <w:pPr>
        <w:rPr>
          <w:b/>
          <w:bCs/>
        </w:rPr>
      </w:pPr>
      <w:r w:rsidRPr="00D34563">
        <w:rPr>
          <w:b/>
          <w:bCs/>
        </w:rPr>
        <w:t>The Sanctum of Rest</w:t>
      </w:r>
    </w:p>
    <w:p w14:paraId="16A9B902" w14:textId="77777777" w:rsidR="00D34563" w:rsidRPr="00D34563" w:rsidRDefault="00D34563" w:rsidP="00D34563">
      <w:pPr>
        <w:numPr>
          <w:ilvl w:val="0"/>
          <w:numId w:val="6"/>
        </w:numPr>
      </w:pPr>
      <w:r w:rsidRPr="00D34563">
        <w:rPr>
          <w:b/>
          <w:bCs/>
        </w:rPr>
        <w:t>Bed and Save Point</w:t>
      </w:r>
      <w:r w:rsidRPr="00D34563">
        <w:t>: The mage’s resting quarters, where he can save his progress by resting. The bed could also serve as a checkpoint system, where resting restores health and magic but also progresses time, possibly affecting the world outside.</w:t>
      </w:r>
    </w:p>
    <w:p w14:paraId="082B4517" w14:textId="77777777" w:rsidR="00D34563" w:rsidRPr="00D34563" w:rsidRDefault="00D34563" w:rsidP="00D34563">
      <w:pPr>
        <w:numPr>
          <w:ilvl w:val="0"/>
          <w:numId w:val="6"/>
        </w:numPr>
      </w:pPr>
      <w:r w:rsidRPr="00D34563">
        <w:rPr>
          <w:b/>
          <w:bCs/>
        </w:rPr>
        <w:t>Vision Dreams</w:t>
      </w:r>
      <w:r w:rsidRPr="00D34563">
        <w:t>: Occasionally, when the mage sleeps, he experiences visions or flashbacks that provide more context about his past, the kingdom's downfall, and the nature of the evil he once fought. These dreams can also hint at the locations of powerful relics or secrets hidden in the dimensions.</w:t>
      </w:r>
    </w:p>
    <w:p w14:paraId="7F064224" w14:textId="77777777" w:rsidR="00D34563" w:rsidRPr="00D34563" w:rsidRDefault="00D34563" w:rsidP="00D34563">
      <w:pPr>
        <w:rPr>
          <w:b/>
          <w:bCs/>
        </w:rPr>
      </w:pPr>
      <w:r w:rsidRPr="00D34563">
        <w:rPr>
          <w:b/>
          <w:bCs/>
        </w:rPr>
        <w:t>The Enchanted Market</w:t>
      </w:r>
    </w:p>
    <w:p w14:paraId="2E246786" w14:textId="77777777" w:rsidR="00D34563" w:rsidRPr="00D34563" w:rsidRDefault="00D34563" w:rsidP="00D34563">
      <w:pPr>
        <w:numPr>
          <w:ilvl w:val="0"/>
          <w:numId w:val="7"/>
        </w:numPr>
      </w:pPr>
      <w:r w:rsidRPr="00D34563">
        <w:rPr>
          <w:b/>
          <w:bCs/>
        </w:rPr>
        <w:t>Resource Trading</w:t>
      </w:r>
      <w:r w:rsidRPr="00D34563">
        <w:t>: A hidden door in the tower leads to a mystical market that is accessible only to those who possess magical knowledge. Here, the mage can trade the souls or remnants collected from defeated enemies for rare items, powerful spells, or upgrades to his equipment.</w:t>
      </w:r>
    </w:p>
    <w:p w14:paraId="45A450AD" w14:textId="77777777" w:rsidR="00D34563" w:rsidRPr="00D34563" w:rsidRDefault="00D34563" w:rsidP="00D34563">
      <w:pPr>
        <w:numPr>
          <w:ilvl w:val="0"/>
          <w:numId w:val="7"/>
        </w:numPr>
      </w:pPr>
      <w:r w:rsidRPr="00D34563">
        <w:rPr>
          <w:b/>
          <w:bCs/>
        </w:rPr>
        <w:t>Mysterious Merchants</w:t>
      </w:r>
      <w:r w:rsidRPr="00D34563">
        <w:t>: The market is populated by enigmatic merchants—each one representing different magical schools or elements. They offer unique goods and services, such as rare spell components, enchantments for existing spells, or scrolls that reveal hidden paths in the dimensions.</w:t>
      </w:r>
    </w:p>
    <w:p w14:paraId="4BB7E440" w14:textId="77777777" w:rsidR="00D34563" w:rsidRPr="00D34563" w:rsidRDefault="00D34563" w:rsidP="00D34563">
      <w:pPr>
        <w:rPr>
          <w:b/>
          <w:bCs/>
        </w:rPr>
      </w:pPr>
      <w:r w:rsidRPr="00D34563">
        <w:rPr>
          <w:b/>
          <w:bCs/>
        </w:rPr>
        <w:t>The Observatory</w:t>
      </w:r>
    </w:p>
    <w:p w14:paraId="68BC3833" w14:textId="77777777" w:rsidR="00D34563" w:rsidRPr="00D34563" w:rsidRDefault="00D34563" w:rsidP="00D34563">
      <w:pPr>
        <w:numPr>
          <w:ilvl w:val="0"/>
          <w:numId w:val="8"/>
        </w:numPr>
      </w:pPr>
      <w:r w:rsidRPr="00D34563">
        <w:rPr>
          <w:b/>
          <w:bCs/>
        </w:rPr>
        <w:t>Dimensional Surveillance</w:t>
      </w:r>
      <w:r w:rsidRPr="00D34563">
        <w:t>: At the top of the tower is the observatory, a chamber with a panoramic view of the surrounding dimensions. The mage can use this room to scout the elemental realms, seeing glimpses of the challenges ahead or identifying the locations of hidden secrets.</w:t>
      </w:r>
    </w:p>
    <w:p w14:paraId="17C4EB46" w14:textId="77777777" w:rsidR="00D34563" w:rsidRPr="00D34563" w:rsidRDefault="00D34563" w:rsidP="00D34563">
      <w:pPr>
        <w:numPr>
          <w:ilvl w:val="0"/>
          <w:numId w:val="8"/>
        </w:numPr>
      </w:pPr>
      <w:r w:rsidRPr="00D34563">
        <w:rPr>
          <w:b/>
          <w:bCs/>
        </w:rPr>
        <w:t>Astrological Enhancements</w:t>
      </w:r>
      <w:r w:rsidRPr="00D34563">
        <w:t xml:space="preserve">: The observatory also houses ancient star charts and magical instruments. By aligning certain constellations or harnessing celestial events, </w:t>
      </w:r>
      <w:r w:rsidRPr="00D34563">
        <w:lastRenderedPageBreak/>
        <w:t>the mage can temporarily boost his abilities or weaken the elemental forces in a particular dimension.</w:t>
      </w:r>
    </w:p>
    <w:p w14:paraId="7882A1BC" w14:textId="77777777" w:rsidR="00D34563" w:rsidRPr="00D34563" w:rsidRDefault="00D34563" w:rsidP="00D34563">
      <w:pPr>
        <w:rPr>
          <w:b/>
          <w:bCs/>
        </w:rPr>
      </w:pPr>
      <w:r w:rsidRPr="00D34563">
        <w:rPr>
          <w:b/>
          <w:bCs/>
        </w:rPr>
        <w:t>Gameplay Loop and Progression</w:t>
      </w:r>
    </w:p>
    <w:p w14:paraId="4683AA2C" w14:textId="77777777" w:rsidR="00D34563" w:rsidRPr="00D34563" w:rsidRDefault="00D34563" w:rsidP="00D34563">
      <w:pPr>
        <w:rPr>
          <w:b/>
          <w:bCs/>
        </w:rPr>
      </w:pPr>
      <w:r w:rsidRPr="00D34563">
        <w:rPr>
          <w:b/>
          <w:bCs/>
        </w:rPr>
        <w:t>Exploration and Combat</w:t>
      </w:r>
    </w:p>
    <w:p w14:paraId="44244402" w14:textId="77777777" w:rsidR="00D34563" w:rsidRPr="00D34563" w:rsidRDefault="00D34563" w:rsidP="00D34563">
      <w:pPr>
        <w:numPr>
          <w:ilvl w:val="0"/>
          <w:numId w:val="9"/>
        </w:numPr>
      </w:pPr>
      <w:r w:rsidRPr="00D34563">
        <w:rPr>
          <w:b/>
          <w:bCs/>
        </w:rPr>
        <w:t>Dimensional Exploration</w:t>
      </w:r>
      <w:r w:rsidRPr="00D34563">
        <w:t>: The mage travels through the portal to explore various dimensions, each themed around a different element. Each dimension is a self-contained level with unique environmental hazards, enemies, and a boss that holds a fragment of the mage’s magic.</w:t>
      </w:r>
    </w:p>
    <w:p w14:paraId="3E51DB64" w14:textId="77777777" w:rsidR="00D34563" w:rsidRPr="00D34563" w:rsidRDefault="00D34563" w:rsidP="00D34563">
      <w:pPr>
        <w:numPr>
          <w:ilvl w:val="0"/>
          <w:numId w:val="9"/>
        </w:numPr>
      </w:pPr>
      <w:r w:rsidRPr="00D34563">
        <w:rPr>
          <w:b/>
          <w:bCs/>
        </w:rPr>
        <w:t>Elemental Puzzles</w:t>
      </w:r>
      <w:r w:rsidRPr="00D34563">
        <w:t>: Dimensions are filled with puzzles that require the mage to use different spells or elements. For instance, freezing water to create a path, or using wind to clear toxic gas. These puzzles not only provide progression but also tie into the elemental theme of each dimension.</w:t>
      </w:r>
    </w:p>
    <w:p w14:paraId="655A5CEC" w14:textId="77777777" w:rsidR="00D34563" w:rsidRPr="00D34563" w:rsidRDefault="00D34563" w:rsidP="00D34563">
      <w:pPr>
        <w:rPr>
          <w:b/>
          <w:bCs/>
        </w:rPr>
      </w:pPr>
      <w:r w:rsidRPr="00D34563">
        <w:rPr>
          <w:b/>
          <w:bCs/>
        </w:rPr>
        <w:t>Boss Battles</w:t>
      </w:r>
    </w:p>
    <w:p w14:paraId="56ABC285" w14:textId="77777777" w:rsidR="00D34563" w:rsidRPr="00D34563" w:rsidRDefault="00D34563" w:rsidP="00D34563">
      <w:pPr>
        <w:numPr>
          <w:ilvl w:val="0"/>
          <w:numId w:val="10"/>
        </w:numPr>
      </w:pPr>
      <w:r w:rsidRPr="00D34563">
        <w:rPr>
          <w:b/>
          <w:bCs/>
        </w:rPr>
        <w:t>Elemental Guardians</w:t>
      </w:r>
      <w:r w:rsidRPr="00D34563">
        <w:t>: Each dimension is guarded by a powerful elemental boss that has been corrupted by the evil force. These bosses drop pages or fragments of the mage’s old spellbook, which can be collected and reassembled to unlock new powers.</w:t>
      </w:r>
    </w:p>
    <w:p w14:paraId="16523AAA" w14:textId="77777777" w:rsidR="00D34563" w:rsidRPr="00D34563" w:rsidRDefault="00D34563" w:rsidP="00D34563">
      <w:pPr>
        <w:numPr>
          <w:ilvl w:val="0"/>
          <w:numId w:val="10"/>
        </w:numPr>
      </w:pPr>
      <w:r w:rsidRPr="00D34563">
        <w:rPr>
          <w:b/>
          <w:bCs/>
        </w:rPr>
        <w:t>Tactical Combat</w:t>
      </w:r>
      <w:r w:rsidRPr="00D34563">
        <w:t>: Bosses have unique patterns and elemental strengths and weaknesses, encouraging players to use specific spells or strategies to exploit their vulnerabilities.</w:t>
      </w:r>
    </w:p>
    <w:p w14:paraId="6BA15722" w14:textId="77777777" w:rsidR="00D34563" w:rsidRPr="00D34563" w:rsidRDefault="00D34563" w:rsidP="00D34563">
      <w:pPr>
        <w:rPr>
          <w:b/>
          <w:bCs/>
        </w:rPr>
      </w:pPr>
      <w:r w:rsidRPr="00D34563">
        <w:rPr>
          <w:b/>
          <w:bCs/>
        </w:rPr>
        <w:t>Crafting and Customization</w:t>
      </w:r>
    </w:p>
    <w:p w14:paraId="2798A937" w14:textId="77777777" w:rsidR="00D34563" w:rsidRPr="00D34563" w:rsidRDefault="00D34563" w:rsidP="00D34563">
      <w:pPr>
        <w:numPr>
          <w:ilvl w:val="0"/>
          <w:numId w:val="11"/>
        </w:numPr>
      </w:pPr>
      <w:r w:rsidRPr="00D34563">
        <w:rPr>
          <w:b/>
          <w:bCs/>
        </w:rPr>
        <w:t>Spell Evolution</w:t>
      </w:r>
      <w:r w:rsidRPr="00D34563">
        <w:t>: As the mage collects fragments of his old magic, he can craft new spellbooks or enhance existing ones. The more fragments he gathers, the more powerful and versatile his magic becomes.</w:t>
      </w:r>
    </w:p>
    <w:p w14:paraId="26A0722E" w14:textId="77777777" w:rsidR="00D34563" w:rsidRPr="00D34563" w:rsidRDefault="00D34563" w:rsidP="00D34563">
      <w:pPr>
        <w:numPr>
          <w:ilvl w:val="0"/>
          <w:numId w:val="11"/>
        </w:numPr>
      </w:pPr>
      <w:r w:rsidRPr="00D34563">
        <w:rPr>
          <w:b/>
          <w:bCs/>
        </w:rPr>
        <w:t>Bookbinding System</w:t>
      </w:r>
      <w:r w:rsidRPr="00D34563">
        <w:t>: In the workshop, the mage can combine different elements to create unique spells. For example, combining fire and air might create a spell that summons a firestorm, while combining earth and water could produce a spell that creates protective mud barriers.</w:t>
      </w:r>
    </w:p>
    <w:p w14:paraId="74492853" w14:textId="77777777" w:rsidR="00D34563" w:rsidRPr="00D34563" w:rsidRDefault="00D34563" w:rsidP="00D34563">
      <w:pPr>
        <w:rPr>
          <w:b/>
          <w:bCs/>
        </w:rPr>
      </w:pPr>
      <w:r w:rsidRPr="00D34563">
        <w:rPr>
          <w:b/>
          <w:bCs/>
        </w:rPr>
        <w:t>Narrative Integration</w:t>
      </w:r>
    </w:p>
    <w:p w14:paraId="359CDB49" w14:textId="77777777" w:rsidR="00D34563" w:rsidRPr="00D34563" w:rsidRDefault="00D34563" w:rsidP="00D34563">
      <w:pPr>
        <w:numPr>
          <w:ilvl w:val="0"/>
          <w:numId w:val="12"/>
        </w:numPr>
      </w:pPr>
      <w:r w:rsidRPr="00D34563">
        <w:rPr>
          <w:b/>
          <w:bCs/>
        </w:rPr>
        <w:t>Unraveling the Past</w:t>
      </w:r>
      <w:r w:rsidRPr="00D34563">
        <w:t>: As the mage progresses, he uncovers more about his past and the events that led to the cataclysm. This could be done through interactions with NPCs in the market, discovering ancient texts, or experiencing visions during sleep.</w:t>
      </w:r>
    </w:p>
    <w:p w14:paraId="5D953EFB" w14:textId="77777777" w:rsidR="00D34563" w:rsidRPr="00D34563" w:rsidRDefault="00D34563" w:rsidP="00D34563">
      <w:pPr>
        <w:numPr>
          <w:ilvl w:val="0"/>
          <w:numId w:val="12"/>
        </w:numPr>
      </w:pPr>
      <w:r w:rsidRPr="00D34563">
        <w:rPr>
          <w:b/>
          <w:bCs/>
        </w:rPr>
        <w:t>Moral Dilemma</w:t>
      </w:r>
      <w:r w:rsidRPr="00D34563">
        <w:t>: Toward the end of the game, the mage might face a moral choice that affects the ending. Does he reclaim all his lost power, risking the return of the very evil he once fought, or does he sacrifice his power once again to ensure the safety of the world?</w:t>
      </w:r>
    </w:p>
    <w:p w14:paraId="419E1D9E" w14:textId="77777777" w:rsidR="00D34563" w:rsidRPr="00D34563" w:rsidRDefault="00D34563" w:rsidP="00D34563">
      <w:pPr>
        <w:rPr>
          <w:b/>
          <w:bCs/>
        </w:rPr>
      </w:pPr>
      <w:r w:rsidRPr="00D34563">
        <w:rPr>
          <w:b/>
          <w:bCs/>
        </w:rPr>
        <w:t>Visual and Audio Themes</w:t>
      </w:r>
    </w:p>
    <w:p w14:paraId="69E30898" w14:textId="77777777" w:rsidR="00D34563" w:rsidRPr="00D34563" w:rsidRDefault="00D34563" w:rsidP="00D34563">
      <w:pPr>
        <w:numPr>
          <w:ilvl w:val="0"/>
          <w:numId w:val="13"/>
        </w:numPr>
      </w:pPr>
      <w:r w:rsidRPr="00D34563">
        <w:rPr>
          <w:b/>
          <w:bCs/>
        </w:rPr>
        <w:t>Visual Design</w:t>
      </w:r>
      <w:r w:rsidRPr="00D34563">
        <w:t>: The lighthouse/tower should feel both ancient and mystical, with a blend of rustic and arcane elements. Animated details, like floating books, flickering candles, and shifting magical runes, would enhance the atmosphere.</w:t>
      </w:r>
    </w:p>
    <w:p w14:paraId="45CD9306" w14:textId="77777777" w:rsidR="00D34563" w:rsidRPr="00D34563" w:rsidRDefault="00D34563" w:rsidP="00D34563">
      <w:pPr>
        <w:numPr>
          <w:ilvl w:val="0"/>
          <w:numId w:val="13"/>
        </w:numPr>
      </w:pPr>
      <w:r w:rsidRPr="00D34563">
        <w:rPr>
          <w:b/>
          <w:bCs/>
        </w:rPr>
        <w:lastRenderedPageBreak/>
        <w:t>Sound Design</w:t>
      </w:r>
      <w:r w:rsidRPr="00D34563">
        <w:t>: Each room in the tower could have its own ambient sound, from the hum of magical energy in the workshop to the crackling fire in the bedchamber. The observatory could have soft, celestial music, adding to the mystique.</w:t>
      </w:r>
    </w:p>
    <w:p w14:paraId="7A8E24EB" w14:textId="77777777" w:rsidR="00D34563" w:rsidRPr="00D34563" w:rsidRDefault="00D34563" w:rsidP="00D34563">
      <w:r w:rsidRPr="00D34563">
        <w:t>This structure gives you a detailed and cohesive world where gameplay, story, and setting are tightly intertwined. The tower acts as both a physical and narrative hub, with each feature serving a purpose in the mage’s journey to reclaim his lost power and confront the resurgent evil.</w:t>
      </w:r>
    </w:p>
    <w:p w14:paraId="65721B51" w14:textId="21DE7D35" w:rsidR="00F91160" w:rsidRDefault="00F91160"/>
    <w:p w14:paraId="0F24CFD5" w14:textId="77777777" w:rsidR="001A3444" w:rsidRDefault="001A3444"/>
    <w:p w14:paraId="1D063F6C" w14:textId="77777777" w:rsidR="001A3444" w:rsidRDefault="001A3444"/>
    <w:p w14:paraId="25BF273D" w14:textId="77777777" w:rsidR="001A3444" w:rsidRDefault="001A3444"/>
    <w:p w14:paraId="0FE40A97" w14:textId="77777777" w:rsidR="001A3444" w:rsidRDefault="001A3444"/>
    <w:p w14:paraId="03E2C961" w14:textId="77777777" w:rsidR="001A3444" w:rsidRDefault="001A3444"/>
    <w:p w14:paraId="7016AA69" w14:textId="77777777" w:rsidR="001A3444" w:rsidRDefault="001A3444"/>
    <w:p w14:paraId="49D18453" w14:textId="77777777" w:rsidR="001A3444" w:rsidRDefault="001A3444"/>
    <w:p w14:paraId="144DB666" w14:textId="77777777" w:rsidR="001A3444" w:rsidRPr="001A3444" w:rsidRDefault="001A3444" w:rsidP="001A3444">
      <w:r w:rsidRPr="001A3444">
        <w:t>This is an intriguing concept for a game! I'll break down your ideas and offer some suggestions to expand on them:</w:t>
      </w:r>
    </w:p>
    <w:p w14:paraId="045B2F5D" w14:textId="77777777" w:rsidR="001A3444" w:rsidRPr="001A3444" w:rsidRDefault="001A3444" w:rsidP="001A3444">
      <w:pPr>
        <w:numPr>
          <w:ilvl w:val="0"/>
          <w:numId w:val="14"/>
        </w:numPr>
      </w:pPr>
      <w:r w:rsidRPr="001A3444">
        <w:t xml:space="preserve">Main Premise: </w:t>
      </w:r>
    </w:p>
    <w:p w14:paraId="3934C120" w14:textId="77777777" w:rsidR="001A3444" w:rsidRPr="001A3444" w:rsidRDefault="001A3444" w:rsidP="001A3444">
      <w:pPr>
        <w:numPr>
          <w:ilvl w:val="1"/>
          <w:numId w:val="14"/>
        </w:numPr>
      </w:pPr>
      <w:r w:rsidRPr="001A3444">
        <w:t>A powerful mage sacrifices himself to save the world</w:t>
      </w:r>
    </w:p>
    <w:p w14:paraId="37E1C743" w14:textId="77777777" w:rsidR="001A3444" w:rsidRPr="001A3444" w:rsidRDefault="001A3444" w:rsidP="001A3444">
      <w:pPr>
        <w:numPr>
          <w:ilvl w:val="1"/>
          <w:numId w:val="14"/>
        </w:numPr>
      </w:pPr>
      <w:r w:rsidRPr="001A3444">
        <w:t>His magic scatters across dimensions</w:t>
      </w:r>
    </w:p>
    <w:p w14:paraId="6BA618A0" w14:textId="77777777" w:rsidR="001A3444" w:rsidRPr="001A3444" w:rsidRDefault="001A3444" w:rsidP="001A3444">
      <w:pPr>
        <w:numPr>
          <w:ilvl w:val="1"/>
          <w:numId w:val="14"/>
        </w:numPr>
      </w:pPr>
      <w:r w:rsidRPr="001A3444">
        <w:t>An evil force slowly regathers the magic over centuries</w:t>
      </w:r>
    </w:p>
    <w:p w14:paraId="5E0B904F" w14:textId="77777777" w:rsidR="001A3444" w:rsidRPr="001A3444" w:rsidRDefault="001A3444" w:rsidP="001A3444">
      <w:pPr>
        <w:numPr>
          <w:ilvl w:val="1"/>
          <w:numId w:val="14"/>
        </w:numPr>
      </w:pPr>
      <w:r w:rsidRPr="001A3444">
        <w:t>The mage is resurrected as a skeleton to fight the evil again</w:t>
      </w:r>
    </w:p>
    <w:p w14:paraId="7CAC0CF9" w14:textId="77777777" w:rsidR="001A3444" w:rsidRPr="001A3444" w:rsidRDefault="001A3444" w:rsidP="001A3444">
      <w:pPr>
        <w:numPr>
          <w:ilvl w:val="0"/>
          <w:numId w:val="14"/>
        </w:numPr>
      </w:pPr>
      <w:r w:rsidRPr="001A3444">
        <w:t xml:space="preserve">The Mage's Resurrection: </w:t>
      </w:r>
    </w:p>
    <w:p w14:paraId="6F7AAA56" w14:textId="77777777" w:rsidR="001A3444" w:rsidRPr="001A3444" w:rsidRDefault="001A3444" w:rsidP="001A3444">
      <w:pPr>
        <w:numPr>
          <w:ilvl w:val="1"/>
          <w:numId w:val="14"/>
        </w:numPr>
      </w:pPr>
      <w:r w:rsidRPr="001A3444">
        <w:t>Skeleton form: This is a great start</w:t>
      </w:r>
    </w:p>
    <w:p w14:paraId="4FE58513" w14:textId="77777777" w:rsidR="001A3444" w:rsidRPr="001A3444" w:rsidRDefault="001A3444" w:rsidP="001A3444">
      <w:pPr>
        <w:numPr>
          <w:ilvl w:val="1"/>
          <w:numId w:val="14"/>
        </w:numPr>
      </w:pPr>
      <w:r w:rsidRPr="001A3444">
        <w:t xml:space="preserve">Additional ideas: </w:t>
      </w:r>
    </w:p>
    <w:p w14:paraId="332F1008" w14:textId="77777777" w:rsidR="001A3444" w:rsidRPr="001A3444" w:rsidRDefault="001A3444" w:rsidP="001A3444">
      <w:pPr>
        <w:numPr>
          <w:ilvl w:val="2"/>
          <w:numId w:val="14"/>
        </w:numPr>
      </w:pPr>
      <w:r w:rsidRPr="001A3444">
        <w:t>Ethereal form: Part corporeal, part ghostly</w:t>
      </w:r>
    </w:p>
    <w:p w14:paraId="2F86CC7D" w14:textId="77777777" w:rsidR="001A3444" w:rsidRPr="001A3444" w:rsidRDefault="001A3444" w:rsidP="001A3444">
      <w:pPr>
        <w:numPr>
          <w:ilvl w:val="2"/>
          <w:numId w:val="14"/>
        </w:numPr>
      </w:pPr>
      <w:r w:rsidRPr="001A3444">
        <w:t>Elemental body: Changes based on the magic he regains</w:t>
      </w:r>
    </w:p>
    <w:p w14:paraId="615F991F" w14:textId="77777777" w:rsidR="001A3444" w:rsidRPr="001A3444" w:rsidRDefault="001A3444" w:rsidP="001A3444">
      <w:pPr>
        <w:numPr>
          <w:ilvl w:val="2"/>
          <w:numId w:val="14"/>
        </w:numPr>
      </w:pPr>
      <w:r w:rsidRPr="001A3444">
        <w:t>Golem-like construct: Made from materials in his lighthouse</w:t>
      </w:r>
    </w:p>
    <w:p w14:paraId="2B821F91" w14:textId="77777777" w:rsidR="001A3444" w:rsidRPr="001A3444" w:rsidRDefault="001A3444" w:rsidP="001A3444">
      <w:pPr>
        <w:numPr>
          <w:ilvl w:val="2"/>
          <w:numId w:val="14"/>
        </w:numPr>
      </w:pPr>
      <w:r w:rsidRPr="001A3444">
        <w:t>Spectral projection: Can possess objects or creatures temporarily</w:t>
      </w:r>
    </w:p>
    <w:p w14:paraId="3A01C755" w14:textId="77777777" w:rsidR="001A3444" w:rsidRPr="001A3444" w:rsidRDefault="001A3444" w:rsidP="001A3444">
      <w:pPr>
        <w:numPr>
          <w:ilvl w:val="0"/>
          <w:numId w:val="14"/>
        </w:numPr>
      </w:pPr>
      <w:r w:rsidRPr="001A3444">
        <w:t xml:space="preserve">The Lighthouse/Magic Tower: </w:t>
      </w:r>
    </w:p>
    <w:p w14:paraId="7148D08F" w14:textId="77777777" w:rsidR="001A3444" w:rsidRPr="001A3444" w:rsidRDefault="001A3444" w:rsidP="001A3444">
      <w:pPr>
        <w:numPr>
          <w:ilvl w:val="1"/>
          <w:numId w:val="14"/>
        </w:numPr>
      </w:pPr>
      <w:r w:rsidRPr="001A3444">
        <w:t>Secret magic tower disguised as a lighthouse</w:t>
      </w:r>
    </w:p>
    <w:p w14:paraId="1175DF22" w14:textId="77777777" w:rsidR="001A3444" w:rsidRPr="001A3444" w:rsidRDefault="001A3444" w:rsidP="001A3444">
      <w:pPr>
        <w:numPr>
          <w:ilvl w:val="1"/>
          <w:numId w:val="14"/>
        </w:numPr>
      </w:pPr>
      <w:r w:rsidRPr="001A3444">
        <w:t>Central portal to access various worlds</w:t>
      </w:r>
    </w:p>
    <w:p w14:paraId="71FDE574" w14:textId="77777777" w:rsidR="001A3444" w:rsidRPr="001A3444" w:rsidRDefault="001A3444" w:rsidP="001A3444">
      <w:pPr>
        <w:numPr>
          <w:ilvl w:val="1"/>
          <w:numId w:val="14"/>
        </w:numPr>
      </w:pPr>
      <w:r w:rsidRPr="001A3444">
        <w:t xml:space="preserve">Features: </w:t>
      </w:r>
    </w:p>
    <w:p w14:paraId="345885A2" w14:textId="77777777" w:rsidR="001A3444" w:rsidRPr="001A3444" w:rsidRDefault="001A3444" w:rsidP="001A3444">
      <w:pPr>
        <w:numPr>
          <w:ilvl w:val="2"/>
          <w:numId w:val="14"/>
        </w:numPr>
      </w:pPr>
      <w:r w:rsidRPr="001A3444">
        <w:lastRenderedPageBreak/>
        <w:t>Crafting area for new spells/books</w:t>
      </w:r>
    </w:p>
    <w:p w14:paraId="430B604F" w14:textId="77777777" w:rsidR="001A3444" w:rsidRPr="001A3444" w:rsidRDefault="001A3444" w:rsidP="001A3444">
      <w:pPr>
        <w:numPr>
          <w:ilvl w:val="2"/>
          <w:numId w:val="14"/>
        </w:numPr>
      </w:pPr>
      <w:r w:rsidRPr="001A3444">
        <w:t>Bed to save the game</w:t>
      </w:r>
    </w:p>
    <w:p w14:paraId="267A82FA" w14:textId="77777777" w:rsidR="001A3444" w:rsidRPr="001A3444" w:rsidRDefault="001A3444" w:rsidP="001A3444">
      <w:pPr>
        <w:numPr>
          <w:ilvl w:val="2"/>
          <w:numId w:val="14"/>
        </w:numPr>
      </w:pPr>
      <w:r w:rsidRPr="001A3444">
        <w:t>Progression tree for stats and damage</w:t>
      </w:r>
    </w:p>
    <w:p w14:paraId="44FF8736" w14:textId="77777777" w:rsidR="001A3444" w:rsidRPr="001A3444" w:rsidRDefault="001A3444" w:rsidP="001A3444">
      <w:pPr>
        <w:numPr>
          <w:ilvl w:val="2"/>
          <w:numId w:val="14"/>
        </w:numPr>
      </w:pPr>
      <w:r w:rsidRPr="001A3444">
        <w:t>Training room</w:t>
      </w:r>
    </w:p>
    <w:p w14:paraId="19F30D05" w14:textId="77777777" w:rsidR="001A3444" w:rsidRPr="001A3444" w:rsidRDefault="001A3444" w:rsidP="001A3444">
      <w:pPr>
        <w:numPr>
          <w:ilvl w:val="1"/>
          <w:numId w:val="14"/>
        </w:numPr>
      </w:pPr>
      <w:r w:rsidRPr="001A3444">
        <w:t xml:space="preserve">Additional ideas: </w:t>
      </w:r>
    </w:p>
    <w:p w14:paraId="1C472999" w14:textId="77777777" w:rsidR="001A3444" w:rsidRPr="001A3444" w:rsidRDefault="001A3444" w:rsidP="001A3444">
      <w:pPr>
        <w:numPr>
          <w:ilvl w:val="2"/>
          <w:numId w:val="14"/>
        </w:numPr>
      </w:pPr>
      <w:r w:rsidRPr="001A3444">
        <w:t>Library: To store collected spell books and lore</w:t>
      </w:r>
    </w:p>
    <w:p w14:paraId="71138F92" w14:textId="77777777" w:rsidR="001A3444" w:rsidRPr="001A3444" w:rsidRDefault="001A3444" w:rsidP="001A3444">
      <w:pPr>
        <w:numPr>
          <w:ilvl w:val="2"/>
          <w:numId w:val="14"/>
        </w:numPr>
      </w:pPr>
      <w:r w:rsidRPr="001A3444">
        <w:t>Observatory: To track magical disturbances across dimensions</w:t>
      </w:r>
    </w:p>
    <w:p w14:paraId="1677CEB3" w14:textId="77777777" w:rsidR="001A3444" w:rsidRPr="001A3444" w:rsidRDefault="001A3444" w:rsidP="001A3444">
      <w:pPr>
        <w:numPr>
          <w:ilvl w:val="2"/>
          <w:numId w:val="14"/>
        </w:numPr>
      </w:pPr>
      <w:r w:rsidRPr="001A3444">
        <w:t>Alchemy lab: For creating potions and magical items</w:t>
      </w:r>
    </w:p>
    <w:p w14:paraId="0D4169D8" w14:textId="77777777" w:rsidR="001A3444" w:rsidRPr="001A3444" w:rsidRDefault="001A3444" w:rsidP="001A3444">
      <w:pPr>
        <w:numPr>
          <w:ilvl w:val="2"/>
          <w:numId w:val="14"/>
        </w:numPr>
      </w:pPr>
      <w:r w:rsidRPr="001A3444">
        <w:t>Meditation chamber: To regain energy and unlock memories</w:t>
      </w:r>
    </w:p>
    <w:p w14:paraId="21863B84" w14:textId="77777777" w:rsidR="001A3444" w:rsidRPr="001A3444" w:rsidRDefault="001A3444" w:rsidP="001A3444">
      <w:pPr>
        <w:numPr>
          <w:ilvl w:val="2"/>
          <w:numId w:val="14"/>
        </w:numPr>
      </w:pPr>
      <w:r w:rsidRPr="001A3444">
        <w:t>Artifact display: To showcase powerful items collected on journeys</w:t>
      </w:r>
    </w:p>
    <w:p w14:paraId="35A60BB3" w14:textId="77777777" w:rsidR="001A3444" w:rsidRPr="001A3444" w:rsidRDefault="001A3444" w:rsidP="001A3444">
      <w:pPr>
        <w:numPr>
          <w:ilvl w:val="2"/>
          <w:numId w:val="14"/>
        </w:numPr>
      </w:pPr>
      <w:r w:rsidRPr="001A3444">
        <w:t>Dimensional map room: To plan strategies and track progress</w:t>
      </w:r>
    </w:p>
    <w:p w14:paraId="3E1B9636" w14:textId="77777777" w:rsidR="001A3444" w:rsidRPr="001A3444" w:rsidRDefault="001A3444" w:rsidP="001A3444">
      <w:pPr>
        <w:numPr>
          <w:ilvl w:val="2"/>
          <w:numId w:val="14"/>
        </w:numPr>
      </w:pPr>
      <w:r w:rsidRPr="001A3444">
        <w:t>Familiar nursery: To raise magical companions</w:t>
      </w:r>
    </w:p>
    <w:p w14:paraId="435E7AB2" w14:textId="77777777" w:rsidR="001A3444" w:rsidRPr="001A3444" w:rsidRDefault="001A3444" w:rsidP="001A3444">
      <w:pPr>
        <w:numPr>
          <w:ilvl w:val="0"/>
          <w:numId w:val="14"/>
        </w:numPr>
      </w:pPr>
      <w:r w:rsidRPr="001A3444">
        <w:t xml:space="preserve">Gameplay Elements: </w:t>
      </w:r>
    </w:p>
    <w:p w14:paraId="1A95D9C8" w14:textId="77777777" w:rsidR="001A3444" w:rsidRPr="001A3444" w:rsidRDefault="001A3444" w:rsidP="001A3444">
      <w:pPr>
        <w:numPr>
          <w:ilvl w:val="1"/>
          <w:numId w:val="14"/>
        </w:numPr>
      </w:pPr>
      <w:r w:rsidRPr="001A3444">
        <w:t>Defeat bosses in different dimensions to regain magic</w:t>
      </w:r>
    </w:p>
    <w:p w14:paraId="01D07C57" w14:textId="77777777" w:rsidR="001A3444" w:rsidRPr="001A3444" w:rsidRDefault="001A3444" w:rsidP="001A3444">
      <w:pPr>
        <w:numPr>
          <w:ilvl w:val="1"/>
          <w:numId w:val="14"/>
        </w:numPr>
      </w:pPr>
      <w:r w:rsidRPr="001A3444">
        <w:t>Collect scattered pieces of old magic to craft new spells</w:t>
      </w:r>
    </w:p>
    <w:p w14:paraId="363ECF4D" w14:textId="77777777" w:rsidR="001A3444" w:rsidRPr="001A3444" w:rsidRDefault="001A3444" w:rsidP="001A3444">
      <w:pPr>
        <w:numPr>
          <w:ilvl w:val="1"/>
          <w:numId w:val="14"/>
        </w:numPr>
      </w:pPr>
      <w:r w:rsidRPr="001A3444">
        <w:t>Unlock access to new dimensions as you level up</w:t>
      </w:r>
    </w:p>
    <w:p w14:paraId="22A39192" w14:textId="77777777" w:rsidR="001A3444" w:rsidRPr="001A3444" w:rsidRDefault="001A3444" w:rsidP="001A3444">
      <w:pPr>
        <w:numPr>
          <w:ilvl w:val="1"/>
          <w:numId w:val="14"/>
        </w:numPr>
      </w:pPr>
      <w:r w:rsidRPr="001A3444">
        <w:t>Progression tree for stats and abilities</w:t>
      </w:r>
    </w:p>
    <w:p w14:paraId="78145B49" w14:textId="77777777" w:rsidR="001A3444" w:rsidRPr="001A3444" w:rsidRDefault="001A3444" w:rsidP="001A3444">
      <w:pPr>
        <w:numPr>
          <w:ilvl w:val="0"/>
          <w:numId w:val="14"/>
        </w:numPr>
      </w:pPr>
      <w:r w:rsidRPr="001A3444">
        <w:t xml:space="preserve">Additional Ideas: </w:t>
      </w:r>
    </w:p>
    <w:p w14:paraId="3FFF0A23" w14:textId="77777777" w:rsidR="001A3444" w:rsidRPr="001A3444" w:rsidRDefault="001A3444" w:rsidP="001A3444">
      <w:pPr>
        <w:numPr>
          <w:ilvl w:val="1"/>
          <w:numId w:val="14"/>
        </w:numPr>
      </w:pPr>
      <w:r w:rsidRPr="001A3444">
        <w:t>Elemental affinity system: Each dimension has a dominant element</w:t>
      </w:r>
    </w:p>
    <w:p w14:paraId="3634BC0E" w14:textId="77777777" w:rsidR="001A3444" w:rsidRPr="001A3444" w:rsidRDefault="001A3444" w:rsidP="001A3444">
      <w:pPr>
        <w:numPr>
          <w:ilvl w:val="1"/>
          <w:numId w:val="14"/>
        </w:numPr>
      </w:pPr>
      <w:r w:rsidRPr="001A3444">
        <w:t>Time manipulation: The lighthouse exists outside normal time flow</w:t>
      </w:r>
    </w:p>
    <w:p w14:paraId="201F28AC" w14:textId="77777777" w:rsidR="001A3444" w:rsidRPr="001A3444" w:rsidRDefault="001A3444" w:rsidP="001A3444">
      <w:pPr>
        <w:numPr>
          <w:ilvl w:val="1"/>
          <w:numId w:val="14"/>
        </w:numPr>
      </w:pPr>
      <w:r w:rsidRPr="001A3444">
        <w:t>Memory fragments: Collect pieces of the mage's past to unlock powerful abilities</w:t>
      </w:r>
    </w:p>
    <w:p w14:paraId="6668222D" w14:textId="77777777" w:rsidR="001A3444" w:rsidRPr="001A3444" w:rsidRDefault="001A3444" w:rsidP="001A3444">
      <w:pPr>
        <w:numPr>
          <w:ilvl w:val="1"/>
          <w:numId w:val="14"/>
        </w:numPr>
      </w:pPr>
      <w:r w:rsidRPr="001A3444">
        <w:t>Dimensional rifts: Mini-dungeons that appear randomly for bonus challenges</w:t>
      </w:r>
    </w:p>
    <w:p w14:paraId="43F4146E" w14:textId="77777777" w:rsidR="001A3444" w:rsidRPr="001A3444" w:rsidRDefault="001A3444" w:rsidP="001A3444">
      <w:pPr>
        <w:numPr>
          <w:ilvl w:val="1"/>
          <w:numId w:val="14"/>
        </w:numPr>
      </w:pPr>
      <w:r w:rsidRPr="001A3444">
        <w:t>Magical ecosystems: Each dimension has unique flora and fauna affected by magic</w:t>
      </w:r>
    </w:p>
    <w:p w14:paraId="05C09203" w14:textId="77777777" w:rsidR="001A3444" w:rsidRPr="001A3444" w:rsidRDefault="001A3444" w:rsidP="001A3444">
      <w:pPr>
        <w:numPr>
          <w:ilvl w:val="1"/>
          <w:numId w:val="14"/>
        </w:numPr>
      </w:pPr>
      <w:r w:rsidRPr="001A3444">
        <w:t>Allies from the past: Summon or encounter old friends/apprentices of the mage</w:t>
      </w:r>
    </w:p>
    <w:p w14:paraId="47AE2C98" w14:textId="77777777" w:rsidR="001A3444" w:rsidRPr="001A3444" w:rsidRDefault="001A3444" w:rsidP="001A3444">
      <w:pPr>
        <w:numPr>
          <w:ilvl w:val="1"/>
          <w:numId w:val="14"/>
        </w:numPr>
      </w:pPr>
      <w:r w:rsidRPr="001A3444">
        <w:t>Alternate timeline versions of the mage: Encounter "what if" scenarios</w:t>
      </w:r>
    </w:p>
    <w:p w14:paraId="7FF1A333" w14:textId="77777777" w:rsidR="001A3444" w:rsidRPr="001A3444" w:rsidRDefault="001A3444" w:rsidP="001A3444">
      <w:r w:rsidRPr="001A3444">
        <w:t>This concept offers a rich foundation for an engaging game with plenty of room for exploration, character development, and creative gameplay mechanics. The central hub (lighthouse) provides a great focal point for the player to return to between adventures, upgrade abilities, and progress the story.</w:t>
      </w:r>
    </w:p>
    <w:p w14:paraId="557A690B" w14:textId="77777777" w:rsidR="001A3444" w:rsidRDefault="001A3444" w:rsidP="001A3444"/>
    <w:p w14:paraId="6AFAAB41" w14:textId="77777777" w:rsidR="001A3444" w:rsidRDefault="001A3444" w:rsidP="001A3444"/>
    <w:p w14:paraId="4E67B598" w14:textId="541CABE1" w:rsidR="001A3444" w:rsidRPr="001A3444" w:rsidRDefault="001A3444" w:rsidP="001A3444">
      <w:r w:rsidRPr="001A3444">
        <w:lastRenderedPageBreak/>
        <w:t>bare in mind this is a top down pixel art game</w:t>
      </w:r>
    </w:p>
    <w:p w14:paraId="7BAE6D25" w14:textId="77777777" w:rsidR="001A3444" w:rsidRPr="001A3444" w:rsidRDefault="001A3444" w:rsidP="001A3444">
      <w:r w:rsidRPr="001A3444">
        <w:t>Edit</w:t>
      </w:r>
    </w:p>
    <w:p w14:paraId="6D9E17FA" w14:textId="77777777" w:rsidR="001A3444" w:rsidRPr="001A3444" w:rsidRDefault="001A3444" w:rsidP="001A3444">
      <w:r w:rsidRPr="001A3444">
        <w:t>Understood. A top-down pixel art game offers a unique set of opportunities and constraints. Let's refine the concept to fit this style:</w:t>
      </w:r>
    </w:p>
    <w:p w14:paraId="650AD59E" w14:textId="77777777" w:rsidR="001A3444" w:rsidRPr="001A3444" w:rsidRDefault="001A3444" w:rsidP="001A3444">
      <w:pPr>
        <w:numPr>
          <w:ilvl w:val="0"/>
          <w:numId w:val="15"/>
        </w:numPr>
      </w:pPr>
      <w:r w:rsidRPr="001A3444">
        <w:t xml:space="preserve">Visual Style: </w:t>
      </w:r>
    </w:p>
    <w:p w14:paraId="6BB1FBB7" w14:textId="77777777" w:rsidR="001A3444" w:rsidRPr="001A3444" w:rsidRDefault="001A3444" w:rsidP="001A3444">
      <w:pPr>
        <w:numPr>
          <w:ilvl w:val="1"/>
          <w:numId w:val="15"/>
        </w:numPr>
      </w:pPr>
      <w:r w:rsidRPr="001A3444">
        <w:t>Retro-inspired pixel art with a limited color palette</w:t>
      </w:r>
    </w:p>
    <w:p w14:paraId="26129C36" w14:textId="77777777" w:rsidR="001A3444" w:rsidRPr="001A3444" w:rsidRDefault="001A3444" w:rsidP="001A3444">
      <w:pPr>
        <w:numPr>
          <w:ilvl w:val="1"/>
          <w:numId w:val="15"/>
        </w:numPr>
      </w:pPr>
      <w:r w:rsidRPr="001A3444">
        <w:t>Top-down perspective for exploration and combat</w:t>
      </w:r>
    </w:p>
    <w:p w14:paraId="32FF797E" w14:textId="77777777" w:rsidR="001A3444" w:rsidRPr="001A3444" w:rsidRDefault="001A3444" w:rsidP="001A3444">
      <w:pPr>
        <w:numPr>
          <w:ilvl w:val="1"/>
          <w:numId w:val="15"/>
        </w:numPr>
      </w:pPr>
      <w:r w:rsidRPr="001A3444">
        <w:t>Simple but expressive character animations</w:t>
      </w:r>
    </w:p>
    <w:p w14:paraId="0DE4A141" w14:textId="77777777" w:rsidR="001A3444" w:rsidRPr="001A3444" w:rsidRDefault="001A3444" w:rsidP="001A3444">
      <w:pPr>
        <w:numPr>
          <w:ilvl w:val="0"/>
          <w:numId w:val="15"/>
        </w:numPr>
      </w:pPr>
      <w:r w:rsidRPr="001A3444">
        <w:t xml:space="preserve">Lighthouse/Magic Tower: </w:t>
      </w:r>
    </w:p>
    <w:p w14:paraId="170B0339" w14:textId="77777777" w:rsidR="001A3444" w:rsidRPr="001A3444" w:rsidRDefault="001A3444" w:rsidP="001A3444">
      <w:pPr>
        <w:numPr>
          <w:ilvl w:val="1"/>
          <w:numId w:val="15"/>
        </w:numPr>
      </w:pPr>
      <w:r w:rsidRPr="001A3444">
        <w:t>Multi-room structure viewed from above</w:t>
      </w:r>
    </w:p>
    <w:p w14:paraId="1C87558F" w14:textId="77777777" w:rsidR="001A3444" w:rsidRPr="001A3444" w:rsidRDefault="001A3444" w:rsidP="001A3444">
      <w:pPr>
        <w:numPr>
          <w:ilvl w:val="1"/>
          <w:numId w:val="15"/>
        </w:numPr>
      </w:pPr>
      <w:r w:rsidRPr="001A3444">
        <w:t>Each room has a distinct purpose and visual theme</w:t>
      </w:r>
    </w:p>
    <w:p w14:paraId="0EEA1D1A" w14:textId="77777777" w:rsidR="001A3444" w:rsidRPr="001A3444" w:rsidRDefault="001A3444" w:rsidP="001A3444">
      <w:pPr>
        <w:numPr>
          <w:ilvl w:val="1"/>
          <w:numId w:val="15"/>
        </w:numPr>
      </w:pPr>
      <w:r w:rsidRPr="001A3444">
        <w:t xml:space="preserve">Rooms to include: </w:t>
      </w:r>
    </w:p>
    <w:p w14:paraId="466B333B" w14:textId="77777777" w:rsidR="001A3444" w:rsidRPr="001A3444" w:rsidRDefault="001A3444" w:rsidP="001A3444">
      <w:pPr>
        <w:numPr>
          <w:ilvl w:val="2"/>
          <w:numId w:val="15"/>
        </w:numPr>
      </w:pPr>
      <w:r w:rsidRPr="001A3444">
        <w:t>Portal room (center)</w:t>
      </w:r>
    </w:p>
    <w:p w14:paraId="19992E89" w14:textId="77777777" w:rsidR="001A3444" w:rsidRPr="001A3444" w:rsidRDefault="001A3444" w:rsidP="001A3444">
      <w:pPr>
        <w:numPr>
          <w:ilvl w:val="2"/>
          <w:numId w:val="15"/>
        </w:numPr>
      </w:pPr>
      <w:r w:rsidRPr="001A3444">
        <w:t>Spell crafting area (workbench with bubbling potions)</w:t>
      </w:r>
    </w:p>
    <w:p w14:paraId="249AF7EA" w14:textId="77777777" w:rsidR="001A3444" w:rsidRPr="001A3444" w:rsidRDefault="001A3444" w:rsidP="001A3444">
      <w:pPr>
        <w:numPr>
          <w:ilvl w:val="2"/>
          <w:numId w:val="15"/>
        </w:numPr>
      </w:pPr>
      <w:r w:rsidRPr="001A3444">
        <w:t>Bedroom (save point)</w:t>
      </w:r>
    </w:p>
    <w:p w14:paraId="6825A40C" w14:textId="77777777" w:rsidR="001A3444" w:rsidRPr="001A3444" w:rsidRDefault="001A3444" w:rsidP="001A3444">
      <w:pPr>
        <w:numPr>
          <w:ilvl w:val="2"/>
          <w:numId w:val="15"/>
        </w:numPr>
      </w:pPr>
      <w:r w:rsidRPr="001A3444">
        <w:t>Library (scrolling bookshelves)</w:t>
      </w:r>
    </w:p>
    <w:p w14:paraId="07134A9D" w14:textId="77777777" w:rsidR="001A3444" w:rsidRPr="001A3444" w:rsidRDefault="001A3444" w:rsidP="001A3444">
      <w:pPr>
        <w:numPr>
          <w:ilvl w:val="2"/>
          <w:numId w:val="15"/>
        </w:numPr>
      </w:pPr>
      <w:r w:rsidRPr="001A3444">
        <w:t>Training dummy area</w:t>
      </w:r>
    </w:p>
    <w:p w14:paraId="0A220BE1" w14:textId="77777777" w:rsidR="001A3444" w:rsidRPr="001A3444" w:rsidRDefault="001A3444" w:rsidP="001A3444">
      <w:pPr>
        <w:numPr>
          <w:ilvl w:val="1"/>
          <w:numId w:val="15"/>
        </w:numPr>
      </w:pPr>
      <w:r w:rsidRPr="001A3444">
        <w:t>Transition between rooms by walking through doorways</w:t>
      </w:r>
    </w:p>
    <w:p w14:paraId="572E7BF9" w14:textId="77777777" w:rsidR="001A3444" w:rsidRPr="001A3444" w:rsidRDefault="001A3444" w:rsidP="001A3444">
      <w:pPr>
        <w:numPr>
          <w:ilvl w:val="0"/>
          <w:numId w:val="15"/>
        </w:numPr>
      </w:pPr>
      <w:r w:rsidRPr="001A3444">
        <w:t xml:space="preserve">Mage Character: </w:t>
      </w:r>
    </w:p>
    <w:p w14:paraId="2D56D301" w14:textId="77777777" w:rsidR="001A3444" w:rsidRPr="001A3444" w:rsidRDefault="001A3444" w:rsidP="001A3444">
      <w:pPr>
        <w:numPr>
          <w:ilvl w:val="1"/>
          <w:numId w:val="15"/>
        </w:numPr>
      </w:pPr>
      <w:r w:rsidRPr="001A3444">
        <w:t>Skeletal form with a billowing robe</w:t>
      </w:r>
    </w:p>
    <w:p w14:paraId="76E99524" w14:textId="77777777" w:rsidR="001A3444" w:rsidRPr="001A3444" w:rsidRDefault="001A3444" w:rsidP="001A3444">
      <w:pPr>
        <w:numPr>
          <w:ilvl w:val="1"/>
          <w:numId w:val="15"/>
        </w:numPr>
      </w:pPr>
      <w:r w:rsidRPr="001A3444">
        <w:t>Magic staff or wand as primary weapon</w:t>
      </w:r>
    </w:p>
    <w:p w14:paraId="7A0B86BA" w14:textId="77777777" w:rsidR="001A3444" w:rsidRPr="001A3444" w:rsidRDefault="001A3444" w:rsidP="001A3444">
      <w:pPr>
        <w:numPr>
          <w:ilvl w:val="1"/>
          <w:numId w:val="15"/>
        </w:numPr>
      </w:pPr>
      <w:r w:rsidRPr="001A3444">
        <w:t>Visual changes as you gain elemental powers (e.g., flaming skull, icy bones)</w:t>
      </w:r>
    </w:p>
    <w:p w14:paraId="273C8921" w14:textId="77777777" w:rsidR="001A3444" w:rsidRPr="001A3444" w:rsidRDefault="001A3444" w:rsidP="001A3444">
      <w:pPr>
        <w:numPr>
          <w:ilvl w:val="0"/>
          <w:numId w:val="15"/>
        </w:numPr>
      </w:pPr>
      <w:r w:rsidRPr="001A3444">
        <w:t xml:space="preserve">Gameplay Mechanics: </w:t>
      </w:r>
    </w:p>
    <w:p w14:paraId="58657EB2" w14:textId="77777777" w:rsidR="001A3444" w:rsidRPr="001A3444" w:rsidRDefault="001A3444" w:rsidP="001A3444">
      <w:pPr>
        <w:numPr>
          <w:ilvl w:val="1"/>
          <w:numId w:val="15"/>
        </w:numPr>
      </w:pPr>
      <w:r w:rsidRPr="001A3444">
        <w:t>Move with directional keys/stick</w:t>
      </w:r>
    </w:p>
    <w:p w14:paraId="48BA45FC" w14:textId="77777777" w:rsidR="001A3444" w:rsidRPr="001A3444" w:rsidRDefault="001A3444" w:rsidP="001A3444">
      <w:pPr>
        <w:numPr>
          <w:ilvl w:val="1"/>
          <w:numId w:val="15"/>
        </w:numPr>
      </w:pPr>
      <w:r w:rsidRPr="001A3444">
        <w:t>Use simple button combinations for spells</w:t>
      </w:r>
    </w:p>
    <w:p w14:paraId="2D1BADCA" w14:textId="77777777" w:rsidR="001A3444" w:rsidRPr="001A3444" w:rsidRDefault="001A3444" w:rsidP="001A3444">
      <w:pPr>
        <w:numPr>
          <w:ilvl w:val="1"/>
          <w:numId w:val="15"/>
        </w:numPr>
      </w:pPr>
      <w:r w:rsidRPr="001A3444">
        <w:t>Interact with objects by approaching and pressing a button</w:t>
      </w:r>
    </w:p>
    <w:p w14:paraId="19E6DEAD" w14:textId="77777777" w:rsidR="001A3444" w:rsidRPr="001A3444" w:rsidRDefault="001A3444" w:rsidP="001A3444">
      <w:pPr>
        <w:numPr>
          <w:ilvl w:val="1"/>
          <w:numId w:val="15"/>
        </w:numPr>
      </w:pPr>
      <w:r w:rsidRPr="001A3444">
        <w:t>Menu-based inventory and spell management</w:t>
      </w:r>
    </w:p>
    <w:p w14:paraId="48F9407B" w14:textId="77777777" w:rsidR="001A3444" w:rsidRPr="001A3444" w:rsidRDefault="001A3444" w:rsidP="001A3444">
      <w:pPr>
        <w:numPr>
          <w:ilvl w:val="0"/>
          <w:numId w:val="15"/>
        </w:numPr>
      </w:pPr>
      <w:r w:rsidRPr="001A3444">
        <w:t xml:space="preserve">World Design: </w:t>
      </w:r>
    </w:p>
    <w:p w14:paraId="1D2B79EA" w14:textId="77777777" w:rsidR="001A3444" w:rsidRPr="001A3444" w:rsidRDefault="001A3444" w:rsidP="001A3444">
      <w:pPr>
        <w:numPr>
          <w:ilvl w:val="1"/>
          <w:numId w:val="15"/>
        </w:numPr>
      </w:pPr>
      <w:r w:rsidRPr="001A3444">
        <w:t>Each dimension is a distinct map with its own tile set</w:t>
      </w:r>
    </w:p>
    <w:p w14:paraId="27F0C792" w14:textId="77777777" w:rsidR="001A3444" w:rsidRPr="001A3444" w:rsidRDefault="001A3444" w:rsidP="001A3444">
      <w:pPr>
        <w:numPr>
          <w:ilvl w:val="1"/>
          <w:numId w:val="15"/>
        </w:numPr>
      </w:pPr>
      <w:r w:rsidRPr="001A3444">
        <w:t>Unique enemies and obstacles themed to each dimension</w:t>
      </w:r>
    </w:p>
    <w:p w14:paraId="5B250367" w14:textId="77777777" w:rsidR="001A3444" w:rsidRPr="001A3444" w:rsidRDefault="001A3444" w:rsidP="001A3444">
      <w:pPr>
        <w:numPr>
          <w:ilvl w:val="1"/>
          <w:numId w:val="15"/>
        </w:numPr>
      </w:pPr>
      <w:r w:rsidRPr="001A3444">
        <w:t>Boss arenas at the end of each dimension</w:t>
      </w:r>
    </w:p>
    <w:p w14:paraId="36007EAE" w14:textId="77777777" w:rsidR="001A3444" w:rsidRPr="001A3444" w:rsidRDefault="001A3444" w:rsidP="001A3444">
      <w:pPr>
        <w:numPr>
          <w:ilvl w:val="0"/>
          <w:numId w:val="15"/>
        </w:numPr>
      </w:pPr>
      <w:r w:rsidRPr="001A3444">
        <w:t xml:space="preserve">UI Elements: </w:t>
      </w:r>
    </w:p>
    <w:p w14:paraId="4C08A124" w14:textId="77777777" w:rsidR="001A3444" w:rsidRPr="001A3444" w:rsidRDefault="001A3444" w:rsidP="001A3444">
      <w:pPr>
        <w:numPr>
          <w:ilvl w:val="1"/>
          <w:numId w:val="15"/>
        </w:numPr>
      </w:pPr>
      <w:r w:rsidRPr="001A3444">
        <w:lastRenderedPageBreak/>
        <w:t>Minimalist HUD showing health, mana, and current spell</w:t>
      </w:r>
    </w:p>
    <w:p w14:paraId="021ACA4F" w14:textId="77777777" w:rsidR="001A3444" w:rsidRPr="001A3444" w:rsidRDefault="001A3444" w:rsidP="001A3444">
      <w:pPr>
        <w:numPr>
          <w:ilvl w:val="1"/>
          <w:numId w:val="15"/>
        </w:numPr>
      </w:pPr>
      <w:r w:rsidRPr="001A3444">
        <w:t>Pause menu for more detailed character info and settings</w:t>
      </w:r>
    </w:p>
    <w:p w14:paraId="58CFDF36" w14:textId="77777777" w:rsidR="001A3444" w:rsidRPr="001A3444" w:rsidRDefault="001A3444" w:rsidP="001A3444">
      <w:pPr>
        <w:numPr>
          <w:ilvl w:val="1"/>
          <w:numId w:val="15"/>
        </w:numPr>
      </w:pPr>
      <w:r w:rsidRPr="001A3444">
        <w:t>Progression tree could be a constellation-like map of stars</w:t>
      </w:r>
    </w:p>
    <w:p w14:paraId="39B30265" w14:textId="77777777" w:rsidR="001A3444" w:rsidRPr="001A3444" w:rsidRDefault="001A3444" w:rsidP="001A3444">
      <w:pPr>
        <w:numPr>
          <w:ilvl w:val="0"/>
          <w:numId w:val="15"/>
        </w:numPr>
      </w:pPr>
      <w:r w:rsidRPr="001A3444">
        <w:t xml:space="preserve">Additional Features: </w:t>
      </w:r>
    </w:p>
    <w:p w14:paraId="236FBD20" w14:textId="77777777" w:rsidR="001A3444" w:rsidRPr="001A3444" w:rsidRDefault="001A3444" w:rsidP="001A3444">
      <w:pPr>
        <w:numPr>
          <w:ilvl w:val="1"/>
          <w:numId w:val="15"/>
        </w:numPr>
      </w:pPr>
      <w:r w:rsidRPr="001A3444">
        <w:t>Collectable spell pages appear as glowing scrolls</w:t>
      </w:r>
    </w:p>
    <w:p w14:paraId="10B745B3" w14:textId="77777777" w:rsidR="001A3444" w:rsidRPr="001A3444" w:rsidRDefault="001A3444" w:rsidP="001A3444">
      <w:pPr>
        <w:numPr>
          <w:ilvl w:val="1"/>
          <w:numId w:val="15"/>
        </w:numPr>
      </w:pPr>
      <w:r w:rsidRPr="001A3444">
        <w:t>Bosses drop larger, pulsating orbs of magic</w:t>
      </w:r>
    </w:p>
    <w:p w14:paraId="61F9AC08" w14:textId="77777777" w:rsidR="001A3444" w:rsidRPr="001A3444" w:rsidRDefault="001A3444" w:rsidP="001A3444">
      <w:pPr>
        <w:numPr>
          <w:ilvl w:val="1"/>
          <w:numId w:val="15"/>
        </w:numPr>
      </w:pPr>
      <w:r w:rsidRPr="001A3444">
        <w:t>Dimensional portals are swirling vortexes of pixel particles</w:t>
      </w:r>
    </w:p>
    <w:p w14:paraId="42499E1A" w14:textId="77777777" w:rsidR="001A3444" w:rsidRPr="001A3444" w:rsidRDefault="001A3444" w:rsidP="001A3444">
      <w:pPr>
        <w:numPr>
          <w:ilvl w:val="1"/>
          <w:numId w:val="15"/>
        </w:numPr>
      </w:pPr>
      <w:r w:rsidRPr="001A3444">
        <w:t>Simple weather effects (rain, snow) to differentiate dimensions</w:t>
      </w:r>
    </w:p>
    <w:p w14:paraId="1D431434" w14:textId="77777777" w:rsidR="001A3444" w:rsidRPr="001A3444" w:rsidRDefault="001A3444" w:rsidP="001A3444">
      <w:pPr>
        <w:numPr>
          <w:ilvl w:val="1"/>
          <w:numId w:val="15"/>
        </w:numPr>
      </w:pPr>
      <w:r w:rsidRPr="001A3444">
        <w:t>Day/night cycle in the lighthouse to mark progress</w:t>
      </w:r>
    </w:p>
    <w:p w14:paraId="316AD0AE" w14:textId="77777777" w:rsidR="001A3444" w:rsidRPr="001A3444" w:rsidRDefault="001A3444" w:rsidP="001A3444">
      <w:pPr>
        <w:numPr>
          <w:ilvl w:val="0"/>
          <w:numId w:val="15"/>
        </w:numPr>
      </w:pPr>
      <w:r w:rsidRPr="001A3444">
        <w:t xml:space="preserve">Sound Design: </w:t>
      </w:r>
    </w:p>
    <w:p w14:paraId="69D4691E" w14:textId="77777777" w:rsidR="001A3444" w:rsidRPr="001A3444" w:rsidRDefault="001A3444" w:rsidP="001A3444">
      <w:pPr>
        <w:numPr>
          <w:ilvl w:val="1"/>
          <w:numId w:val="15"/>
        </w:numPr>
      </w:pPr>
      <w:r w:rsidRPr="001A3444">
        <w:t>Chiptune-style music to match the retro aesthetic</w:t>
      </w:r>
    </w:p>
    <w:p w14:paraId="14D18FCC" w14:textId="77777777" w:rsidR="001A3444" w:rsidRPr="001A3444" w:rsidRDefault="001A3444" w:rsidP="001A3444">
      <w:pPr>
        <w:numPr>
          <w:ilvl w:val="1"/>
          <w:numId w:val="15"/>
        </w:numPr>
      </w:pPr>
      <w:r w:rsidRPr="001A3444">
        <w:t>Simple sound effects for spells, interactions, and enemy noises</w:t>
      </w:r>
    </w:p>
    <w:p w14:paraId="46864E2A" w14:textId="77777777" w:rsidR="001A3444" w:rsidRPr="001A3444" w:rsidRDefault="001A3444" w:rsidP="001A3444">
      <w:pPr>
        <w:numPr>
          <w:ilvl w:val="0"/>
          <w:numId w:val="15"/>
        </w:numPr>
      </w:pPr>
      <w:r w:rsidRPr="001A3444">
        <w:t xml:space="preserve">Progression: </w:t>
      </w:r>
    </w:p>
    <w:p w14:paraId="29717EEB" w14:textId="77777777" w:rsidR="001A3444" w:rsidRPr="001A3444" w:rsidRDefault="001A3444" w:rsidP="001A3444">
      <w:pPr>
        <w:numPr>
          <w:ilvl w:val="1"/>
          <w:numId w:val="15"/>
        </w:numPr>
      </w:pPr>
      <w:r w:rsidRPr="001A3444">
        <w:t>Visible changes to the mage as they gain power (more complex robes, glowing effects)</w:t>
      </w:r>
    </w:p>
    <w:p w14:paraId="021ED92A" w14:textId="77777777" w:rsidR="001A3444" w:rsidRPr="001A3444" w:rsidRDefault="001A3444" w:rsidP="001A3444">
      <w:pPr>
        <w:numPr>
          <w:ilvl w:val="1"/>
          <w:numId w:val="15"/>
        </w:numPr>
      </w:pPr>
      <w:r w:rsidRPr="001A3444">
        <w:t>Lighthouse slowly repairs and expands as you progress</w:t>
      </w:r>
    </w:p>
    <w:p w14:paraId="747DC0EC" w14:textId="77777777" w:rsidR="001A3444" w:rsidRPr="001A3444" w:rsidRDefault="001A3444" w:rsidP="001A3444">
      <w:pPr>
        <w:numPr>
          <w:ilvl w:val="0"/>
          <w:numId w:val="15"/>
        </w:numPr>
      </w:pPr>
      <w:r w:rsidRPr="001A3444">
        <w:t xml:space="preserve">Mini-games or Puzzles: </w:t>
      </w:r>
    </w:p>
    <w:p w14:paraId="175F256F" w14:textId="77777777" w:rsidR="001A3444" w:rsidRPr="001A3444" w:rsidRDefault="001A3444" w:rsidP="001A3444">
      <w:pPr>
        <w:numPr>
          <w:ilvl w:val="1"/>
          <w:numId w:val="15"/>
        </w:numPr>
      </w:pPr>
      <w:r w:rsidRPr="001A3444">
        <w:t>Simple puzzle elements like pushing blocks or activating switches</w:t>
      </w:r>
    </w:p>
    <w:p w14:paraId="382BDBEE" w14:textId="77777777" w:rsidR="001A3444" w:rsidRPr="001A3444" w:rsidRDefault="001A3444" w:rsidP="001A3444">
      <w:pPr>
        <w:numPr>
          <w:ilvl w:val="1"/>
          <w:numId w:val="15"/>
        </w:numPr>
      </w:pPr>
      <w:r w:rsidRPr="001A3444">
        <w:t>Pattern-matching minigame for spell crafting</w:t>
      </w:r>
    </w:p>
    <w:p w14:paraId="05A113AE" w14:textId="77777777" w:rsidR="001A3444" w:rsidRPr="001A3444" w:rsidRDefault="001A3444" w:rsidP="001A3444">
      <w:pPr>
        <w:numPr>
          <w:ilvl w:val="1"/>
          <w:numId w:val="15"/>
        </w:numPr>
      </w:pPr>
      <w:r w:rsidRPr="001A3444">
        <w:t>Memory-style game for unlocking the mage's past</w:t>
      </w:r>
    </w:p>
    <w:p w14:paraId="0F7CA200" w14:textId="77777777" w:rsidR="001A3444" w:rsidRPr="001A3444" w:rsidRDefault="001A3444" w:rsidP="001A3444">
      <w:r w:rsidRPr="001A3444">
        <w:t>Remember, in a top-down pixel art game, it's important to convey information clearly through simple visuals. Use color, animation, and particle effects to distinguish between different spells, enemies, and interactive elements. The charm of this style often comes from creative use of limited resources, so focus on making each element distinct and memorable within the constraints of pixel art.</w:t>
      </w:r>
    </w:p>
    <w:p w14:paraId="3F082CDC" w14:textId="77777777" w:rsidR="001A3444" w:rsidRDefault="001A3444"/>
    <w:sectPr w:rsidR="001A3444">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721B5C" w14:textId="77777777" w:rsidR="00551B3F" w:rsidRDefault="00551B3F">
      <w:pPr>
        <w:spacing w:after="0" w:line="240" w:lineRule="auto"/>
      </w:pPr>
      <w:r>
        <w:separator/>
      </w:r>
    </w:p>
  </w:endnote>
  <w:endnote w:type="continuationSeparator" w:id="0">
    <w:p w14:paraId="65721B5E" w14:textId="77777777" w:rsidR="00551B3F" w:rsidRDefault="00551B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721B58" w14:textId="77777777" w:rsidR="00551B3F" w:rsidRDefault="00551B3F">
      <w:pPr>
        <w:spacing w:after="0" w:line="240" w:lineRule="auto"/>
      </w:pPr>
      <w:r>
        <w:rPr>
          <w:color w:val="000000"/>
        </w:rPr>
        <w:separator/>
      </w:r>
    </w:p>
  </w:footnote>
  <w:footnote w:type="continuationSeparator" w:id="0">
    <w:p w14:paraId="65721B5A" w14:textId="77777777" w:rsidR="00551B3F" w:rsidRDefault="00551B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91B6B"/>
    <w:multiLevelType w:val="multilevel"/>
    <w:tmpl w:val="38FA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8B1F6A"/>
    <w:multiLevelType w:val="multilevel"/>
    <w:tmpl w:val="A3D0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B45A85"/>
    <w:multiLevelType w:val="multilevel"/>
    <w:tmpl w:val="F3B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122DC"/>
    <w:multiLevelType w:val="multilevel"/>
    <w:tmpl w:val="345C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D0E9F"/>
    <w:multiLevelType w:val="multilevel"/>
    <w:tmpl w:val="17E61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2C24CC"/>
    <w:multiLevelType w:val="multilevel"/>
    <w:tmpl w:val="D112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9F46B6"/>
    <w:multiLevelType w:val="multilevel"/>
    <w:tmpl w:val="F18C40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24D1E79"/>
    <w:multiLevelType w:val="multilevel"/>
    <w:tmpl w:val="9DA41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4674651"/>
    <w:multiLevelType w:val="multilevel"/>
    <w:tmpl w:val="C162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56247"/>
    <w:multiLevelType w:val="multilevel"/>
    <w:tmpl w:val="29FA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A01787"/>
    <w:multiLevelType w:val="multilevel"/>
    <w:tmpl w:val="A462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B11C6A"/>
    <w:multiLevelType w:val="multilevel"/>
    <w:tmpl w:val="96EA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721A7E"/>
    <w:multiLevelType w:val="multilevel"/>
    <w:tmpl w:val="2D3A8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D53915"/>
    <w:multiLevelType w:val="multilevel"/>
    <w:tmpl w:val="288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75F07"/>
    <w:multiLevelType w:val="multilevel"/>
    <w:tmpl w:val="9BDA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1306014">
    <w:abstractNumId w:val="0"/>
  </w:num>
  <w:num w:numId="2" w16cid:durableId="709037521">
    <w:abstractNumId w:val="9"/>
  </w:num>
  <w:num w:numId="3" w16cid:durableId="1669751350">
    <w:abstractNumId w:val="5"/>
  </w:num>
  <w:num w:numId="4" w16cid:durableId="737437047">
    <w:abstractNumId w:val="13"/>
  </w:num>
  <w:num w:numId="5" w16cid:durableId="1849103769">
    <w:abstractNumId w:val="11"/>
  </w:num>
  <w:num w:numId="6" w16cid:durableId="593052488">
    <w:abstractNumId w:val="2"/>
  </w:num>
  <w:num w:numId="7" w16cid:durableId="208417242">
    <w:abstractNumId w:val="10"/>
  </w:num>
  <w:num w:numId="8" w16cid:durableId="406265937">
    <w:abstractNumId w:val="4"/>
  </w:num>
  <w:num w:numId="9" w16cid:durableId="82992170">
    <w:abstractNumId w:val="12"/>
  </w:num>
  <w:num w:numId="10" w16cid:durableId="2127382474">
    <w:abstractNumId w:val="14"/>
  </w:num>
  <w:num w:numId="11" w16cid:durableId="810093416">
    <w:abstractNumId w:val="8"/>
  </w:num>
  <w:num w:numId="12" w16cid:durableId="447437296">
    <w:abstractNumId w:val="3"/>
  </w:num>
  <w:num w:numId="13" w16cid:durableId="470949145">
    <w:abstractNumId w:val="1"/>
  </w:num>
  <w:num w:numId="14" w16cid:durableId="248468792">
    <w:abstractNumId w:val="6"/>
  </w:num>
  <w:num w:numId="15" w16cid:durableId="16345591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91160"/>
    <w:rsid w:val="001A3444"/>
    <w:rsid w:val="00303C26"/>
    <w:rsid w:val="00551B3F"/>
    <w:rsid w:val="00D34563"/>
    <w:rsid w:val="00E647DC"/>
    <w:rsid w:val="00F91160"/>
  </w:rsids>
  <m:mathPr>
    <m:mathFont m:val="Cambria Math"/>
    <m:brkBin m:val="before"/>
    <m:brkBinSub m:val="--"/>
    <m:smallFrac m:val="0"/>
    <m:dispDef/>
    <m:lMargin m:val="0"/>
    <m:rMargin m:val="0"/>
    <m:defJc m:val="centerGroup"/>
    <m:wrapIndent m:val="1440"/>
    <m:intLim m:val="subSup"/>
    <m:naryLim m:val="undOvr"/>
  </m:mathPr>
  <w:themeFontLang w:val="en-001"/>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21B4E"/>
  <w15:docId w15:val="{20F32E55-B7F1-437A-A5CC-354F948F9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Times New Roman"/>
        <w:kern w:val="3"/>
        <w:sz w:val="22"/>
        <w:szCs w:val="22"/>
        <w:lang w:val="en-001" w:eastAsia="en-US" w:bidi="ar-SA"/>
      </w:rPr>
    </w:rPrDefault>
    <w:pPrDefault>
      <w:pPr>
        <w:autoSpaceDN w:val="0"/>
        <w:spacing w:after="160" w:line="25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Heading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Heading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Heading7">
    <w:name w:val="heading 7"/>
    <w:basedOn w:val="Normal"/>
    <w:next w:val="Normal"/>
    <w:pPr>
      <w:keepNext/>
      <w:keepLines/>
      <w:spacing w:before="40" w:after="0"/>
      <w:outlineLvl w:val="6"/>
    </w:pPr>
    <w:rPr>
      <w:rFonts w:eastAsia="Times New Roman"/>
      <w:color w:val="595959"/>
    </w:rPr>
  </w:style>
  <w:style w:type="paragraph" w:styleId="Heading8">
    <w:name w:val="heading 8"/>
    <w:basedOn w:val="Normal"/>
    <w:next w:val="Normal"/>
    <w:pPr>
      <w:keepNext/>
      <w:keepLines/>
      <w:spacing w:after="0"/>
      <w:outlineLvl w:val="7"/>
    </w:pPr>
    <w:rPr>
      <w:rFonts w:eastAsia="Times New Roman"/>
      <w:i/>
      <w:iCs/>
      <w:color w:val="272727"/>
    </w:rPr>
  </w:style>
  <w:style w:type="paragraph" w:styleId="Heading9">
    <w:name w:val="heading 9"/>
    <w:basedOn w:val="Normal"/>
    <w:next w:val="Normal"/>
    <w:pPr>
      <w:keepNext/>
      <w:keepLines/>
      <w:spacing w:after="0"/>
      <w:outlineLvl w:val="8"/>
    </w:pPr>
    <w:rPr>
      <w:rFonts w:eastAsia="Times New Roman"/>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rPr>
      <w:rFonts w:ascii="Aptos Display" w:eastAsia="Times New Roman" w:hAnsi="Aptos Display" w:cs="Times New Roman"/>
      <w:color w:val="0F4761"/>
      <w:sz w:val="40"/>
      <w:szCs w:val="40"/>
    </w:rPr>
  </w:style>
  <w:style w:type="character" w:customStyle="1" w:styleId="Heading2Char">
    <w:name w:val="Heading 2 Char"/>
    <w:basedOn w:val="DefaultParagraphFont"/>
    <w:rPr>
      <w:rFonts w:ascii="Aptos Display" w:eastAsia="Times New Roman" w:hAnsi="Aptos Display" w:cs="Times New Roman"/>
      <w:color w:val="0F4761"/>
      <w:sz w:val="32"/>
      <w:szCs w:val="32"/>
    </w:rPr>
  </w:style>
  <w:style w:type="character" w:customStyle="1" w:styleId="Heading3Char">
    <w:name w:val="Heading 3 Char"/>
    <w:basedOn w:val="DefaultParagraphFont"/>
    <w:rPr>
      <w:rFonts w:eastAsia="Times New Roman" w:cs="Times New Roman"/>
      <w:color w:val="0F4761"/>
      <w:sz w:val="28"/>
      <w:szCs w:val="28"/>
    </w:rPr>
  </w:style>
  <w:style w:type="character" w:customStyle="1" w:styleId="Heading4Char">
    <w:name w:val="Heading 4 Char"/>
    <w:basedOn w:val="DefaultParagraphFont"/>
    <w:rPr>
      <w:rFonts w:eastAsia="Times New Roman" w:cs="Times New Roman"/>
      <w:i/>
      <w:iCs/>
      <w:color w:val="0F4761"/>
    </w:rPr>
  </w:style>
  <w:style w:type="character" w:customStyle="1" w:styleId="Heading5Char">
    <w:name w:val="Heading 5 Char"/>
    <w:basedOn w:val="DefaultParagraphFont"/>
    <w:rPr>
      <w:rFonts w:eastAsia="Times New Roman" w:cs="Times New Roman"/>
      <w:color w:val="0F4761"/>
    </w:rPr>
  </w:style>
  <w:style w:type="character" w:customStyle="1" w:styleId="Heading6Char">
    <w:name w:val="Heading 6 Char"/>
    <w:basedOn w:val="DefaultParagraphFont"/>
    <w:rPr>
      <w:rFonts w:eastAsia="Times New Roman" w:cs="Times New Roman"/>
      <w:i/>
      <w:iCs/>
      <w:color w:val="595959"/>
    </w:rPr>
  </w:style>
  <w:style w:type="character" w:customStyle="1" w:styleId="Heading7Char">
    <w:name w:val="Heading 7 Char"/>
    <w:basedOn w:val="DefaultParagraphFont"/>
    <w:rPr>
      <w:rFonts w:eastAsia="Times New Roman" w:cs="Times New Roman"/>
      <w:color w:val="595959"/>
    </w:rPr>
  </w:style>
  <w:style w:type="character" w:customStyle="1" w:styleId="Heading8Char">
    <w:name w:val="Heading 8 Char"/>
    <w:basedOn w:val="DefaultParagraphFont"/>
    <w:rPr>
      <w:rFonts w:eastAsia="Times New Roman" w:cs="Times New Roman"/>
      <w:i/>
      <w:iCs/>
      <w:color w:val="272727"/>
    </w:rPr>
  </w:style>
  <w:style w:type="character" w:customStyle="1" w:styleId="Heading9Char">
    <w:name w:val="Heading 9 Char"/>
    <w:basedOn w:val="DefaultParagraphFont"/>
    <w:rPr>
      <w:rFonts w:eastAsia="Times New Roman" w:cs="Times New Roman"/>
      <w:color w:val="272727"/>
    </w:rPr>
  </w:style>
  <w:style w:type="paragraph" w:styleId="Titl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leChar">
    <w:name w:val="Title Char"/>
    <w:basedOn w:val="DefaultParagraphFont"/>
    <w:rPr>
      <w:rFonts w:ascii="Aptos Display" w:eastAsia="Times New Roman" w:hAnsi="Aptos Display" w:cs="Times New Roman"/>
      <w:spacing w:val="-10"/>
      <w:kern w:val="3"/>
      <w:sz w:val="56"/>
      <w:szCs w:val="56"/>
    </w:rPr>
  </w:style>
  <w:style w:type="paragraph" w:styleId="Subtitl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DefaultParagraphFont"/>
    <w:rPr>
      <w:rFonts w:eastAsia="Times New Roman" w:cs="Times New Roman"/>
      <w:color w:val="595959"/>
      <w:spacing w:val="15"/>
      <w:sz w:val="28"/>
      <w:szCs w:val="28"/>
    </w:rPr>
  </w:style>
  <w:style w:type="paragraph" w:styleId="Quote">
    <w:name w:val="Quote"/>
    <w:basedOn w:val="Normal"/>
    <w:next w:val="Normal"/>
    <w:pPr>
      <w:spacing w:before="160"/>
      <w:jc w:val="center"/>
    </w:pPr>
    <w:rPr>
      <w:i/>
      <w:iCs/>
      <w:color w:val="404040"/>
    </w:rPr>
  </w:style>
  <w:style w:type="character" w:customStyle="1" w:styleId="QuoteChar">
    <w:name w:val="Quote Char"/>
    <w:basedOn w:val="DefaultParagraphFont"/>
    <w:rPr>
      <w:i/>
      <w:iCs/>
      <w:color w:val="404040"/>
    </w:rPr>
  </w:style>
  <w:style w:type="paragraph" w:styleId="ListParagraph">
    <w:name w:val="List Paragraph"/>
    <w:basedOn w:val="Normal"/>
    <w:pPr>
      <w:ind w:left="720"/>
      <w:contextualSpacing/>
    </w:pPr>
  </w:style>
  <w:style w:type="character" w:styleId="IntenseEmphasis">
    <w:name w:val="Intense Emphasis"/>
    <w:basedOn w:val="DefaultParagraphFont"/>
    <w:rPr>
      <w:i/>
      <w:iCs/>
      <w:color w:val="0F4761"/>
    </w:rPr>
  </w:style>
  <w:style w:type="paragraph" w:styleId="IntenseQuot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basedOn w:val="DefaultParagraphFont"/>
    <w:rPr>
      <w:i/>
      <w:iCs/>
      <w:color w:val="0F4761"/>
    </w:rPr>
  </w:style>
  <w:style w:type="character" w:styleId="IntenseReference">
    <w:name w:val="Intense Reference"/>
    <w:basedOn w:val="DefaultParagraphFont"/>
    <w:rPr>
      <w:b/>
      <w:bCs/>
      <w:smallCaps/>
      <w:color w:val="0F476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94549480">
      <w:bodyDiv w:val="1"/>
      <w:marLeft w:val="0"/>
      <w:marRight w:val="0"/>
      <w:marTop w:val="0"/>
      <w:marBottom w:val="0"/>
      <w:divBdr>
        <w:top w:val="none" w:sz="0" w:space="0" w:color="auto"/>
        <w:left w:val="none" w:sz="0" w:space="0" w:color="auto"/>
        <w:bottom w:val="none" w:sz="0" w:space="0" w:color="auto"/>
        <w:right w:val="none" w:sz="0" w:space="0" w:color="auto"/>
      </w:divBdr>
      <w:divsChild>
        <w:div w:id="31273059">
          <w:marLeft w:val="0"/>
          <w:marRight w:val="0"/>
          <w:marTop w:val="0"/>
          <w:marBottom w:val="0"/>
          <w:divBdr>
            <w:top w:val="none" w:sz="0" w:space="0" w:color="auto"/>
            <w:left w:val="none" w:sz="0" w:space="0" w:color="auto"/>
            <w:bottom w:val="none" w:sz="0" w:space="0" w:color="auto"/>
            <w:right w:val="none" w:sz="0" w:space="0" w:color="auto"/>
          </w:divBdr>
          <w:divsChild>
            <w:div w:id="1357390373">
              <w:marLeft w:val="0"/>
              <w:marRight w:val="0"/>
              <w:marTop w:val="0"/>
              <w:marBottom w:val="0"/>
              <w:divBdr>
                <w:top w:val="none" w:sz="0" w:space="0" w:color="auto"/>
                <w:left w:val="none" w:sz="0" w:space="0" w:color="auto"/>
                <w:bottom w:val="none" w:sz="0" w:space="0" w:color="auto"/>
                <w:right w:val="none" w:sz="0" w:space="0" w:color="auto"/>
              </w:divBdr>
              <w:divsChild>
                <w:div w:id="740642293">
                  <w:marLeft w:val="0"/>
                  <w:marRight w:val="0"/>
                  <w:marTop w:val="0"/>
                  <w:marBottom w:val="0"/>
                  <w:divBdr>
                    <w:top w:val="none" w:sz="0" w:space="0" w:color="auto"/>
                    <w:left w:val="none" w:sz="0" w:space="0" w:color="auto"/>
                    <w:bottom w:val="none" w:sz="0" w:space="0" w:color="auto"/>
                    <w:right w:val="none" w:sz="0" w:space="0" w:color="auto"/>
                  </w:divBdr>
                  <w:divsChild>
                    <w:div w:id="1837040290">
                      <w:marLeft w:val="0"/>
                      <w:marRight w:val="0"/>
                      <w:marTop w:val="0"/>
                      <w:marBottom w:val="0"/>
                      <w:divBdr>
                        <w:top w:val="none" w:sz="0" w:space="0" w:color="auto"/>
                        <w:left w:val="none" w:sz="0" w:space="0" w:color="auto"/>
                        <w:bottom w:val="none" w:sz="0" w:space="0" w:color="auto"/>
                        <w:right w:val="none" w:sz="0" w:space="0" w:color="auto"/>
                      </w:divBdr>
                      <w:divsChild>
                        <w:div w:id="1265114517">
                          <w:marLeft w:val="0"/>
                          <w:marRight w:val="0"/>
                          <w:marTop w:val="0"/>
                          <w:marBottom w:val="0"/>
                          <w:divBdr>
                            <w:top w:val="none" w:sz="0" w:space="0" w:color="auto"/>
                            <w:left w:val="none" w:sz="0" w:space="0" w:color="auto"/>
                            <w:bottom w:val="none" w:sz="0" w:space="0" w:color="auto"/>
                            <w:right w:val="none" w:sz="0" w:space="0" w:color="auto"/>
                          </w:divBdr>
                          <w:divsChild>
                            <w:div w:id="1537548929">
                              <w:marLeft w:val="0"/>
                              <w:marRight w:val="0"/>
                              <w:marTop w:val="0"/>
                              <w:marBottom w:val="0"/>
                              <w:divBdr>
                                <w:top w:val="none" w:sz="0" w:space="0" w:color="auto"/>
                                <w:left w:val="none" w:sz="0" w:space="0" w:color="auto"/>
                                <w:bottom w:val="none" w:sz="0" w:space="0" w:color="auto"/>
                                <w:right w:val="none" w:sz="0" w:space="0" w:color="auto"/>
                              </w:divBdr>
                            </w:div>
                          </w:divsChild>
                        </w:div>
                        <w:div w:id="1758399638">
                          <w:marLeft w:val="0"/>
                          <w:marRight w:val="0"/>
                          <w:marTop w:val="0"/>
                          <w:marBottom w:val="0"/>
                          <w:divBdr>
                            <w:top w:val="none" w:sz="0" w:space="0" w:color="auto"/>
                            <w:left w:val="none" w:sz="0" w:space="0" w:color="auto"/>
                            <w:bottom w:val="none" w:sz="0" w:space="0" w:color="auto"/>
                            <w:right w:val="none" w:sz="0" w:space="0" w:color="auto"/>
                          </w:divBdr>
                        </w:div>
                      </w:divsChild>
                    </w:div>
                    <w:div w:id="1870338304">
                      <w:marLeft w:val="0"/>
                      <w:marRight w:val="0"/>
                      <w:marTop w:val="0"/>
                      <w:marBottom w:val="0"/>
                      <w:divBdr>
                        <w:top w:val="none" w:sz="0" w:space="0" w:color="auto"/>
                        <w:left w:val="none" w:sz="0" w:space="0" w:color="auto"/>
                        <w:bottom w:val="none" w:sz="0" w:space="0" w:color="auto"/>
                        <w:right w:val="none" w:sz="0" w:space="0" w:color="auto"/>
                      </w:divBdr>
                      <w:divsChild>
                        <w:div w:id="2127655113">
                          <w:marLeft w:val="0"/>
                          <w:marRight w:val="0"/>
                          <w:marTop w:val="0"/>
                          <w:marBottom w:val="0"/>
                          <w:divBdr>
                            <w:top w:val="none" w:sz="0" w:space="0" w:color="auto"/>
                            <w:left w:val="none" w:sz="0" w:space="0" w:color="auto"/>
                            <w:bottom w:val="none" w:sz="0" w:space="0" w:color="auto"/>
                            <w:right w:val="none" w:sz="0" w:space="0" w:color="auto"/>
                          </w:divBdr>
                          <w:divsChild>
                            <w:div w:id="802380823">
                              <w:marLeft w:val="0"/>
                              <w:marRight w:val="0"/>
                              <w:marTop w:val="0"/>
                              <w:marBottom w:val="0"/>
                              <w:divBdr>
                                <w:top w:val="none" w:sz="0" w:space="0" w:color="auto"/>
                                <w:left w:val="none" w:sz="0" w:space="0" w:color="auto"/>
                                <w:bottom w:val="none" w:sz="0" w:space="0" w:color="auto"/>
                                <w:right w:val="none" w:sz="0" w:space="0" w:color="auto"/>
                              </w:divBdr>
                              <w:divsChild>
                                <w:div w:id="11391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8782571">
          <w:marLeft w:val="0"/>
          <w:marRight w:val="0"/>
          <w:marTop w:val="0"/>
          <w:marBottom w:val="0"/>
          <w:divBdr>
            <w:top w:val="none" w:sz="0" w:space="0" w:color="auto"/>
            <w:left w:val="none" w:sz="0" w:space="0" w:color="auto"/>
            <w:bottom w:val="none" w:sz="0" w:space="0" w:color="auto"/>
            <w:right w:val="none" w:sz="0" w:space="0" w:color="auto"/>
          </w:divBdr>
          <w:divsChild>
            <w:div w:id="1494760079">
              <w:marLeft w:val="0"/>
              <w:marRight w:val="0"/>
              <w:marTop w:val="0"/>
              <w:marBottom w:val="0"/>
              <w:divBdr>
                <w:top w:val="none" w:sz="0" w:space="0" w:color="auto"/>
                <w:left w:val="none" w:sz="0" w:space="0" w:color="auto"/>
                <w:bottom w:val="none" w:sz="0" w:space="0" w:color="auto"/>
                <w:right w:val="none" w:sz="0" w:space="0" w:color="auto"/>
              </w:divBdr>
              <w:divsChild>
                <w:div w:id="2068142906">
                  <w:marLeft w:val="0"/>
                  <w:marRight w:val="0"/>
                  <w:marTop w:val="0"/>
                  <w:marBottom w:val="0"/>
                  <w:divBdr>
                    <w:top w:val="none" w:sz="0" w:space="0" w:color="auto"/>
                    <w:left w:val="none" w:sz="0" w:space="0" w:color="auto"/>
                    <w:bottom w:val="none" w:sz="0" w:space="0" w:color="auto"/>
                    <w:right w:val="none" w:sz="0" w:space="0" w:color="auto"/>
                  </w:divBdr>
                  <w:divsChild>
                    <w:div w:id="684210023">
                      <w:marLeft w:val="0"/>
                      <w:marRight w:val="0"/>
                      <w:marTop w:val="0"/>
                      <w:marBottom w:val="0"/>
                      <w:divBdr>
                        <w:top w:val="none" w:sz="0" w:space="0" w:color="auto"/>
                        <w:left w:val="none" w:sz="0" w:space="0" w:color="auto"/>
                        <w:bottom w:val="none" w:sz="0" w:space="0" w:color="auto"/>
                        <w:right w:val="none" w:sz="0" w:space="0" w:color="auto"/>
                      </w:divBdr>
                      <w:divsChild>
                        <w:div w:id="455097836">
                          <w:marLeft w:val="0"/>
                          <w:marRight w:val="0"/>
                          <w:marTop w:val="0"/>
                          <w:marBottom w:val="0"/>
                          <w:divBdr>
                            <w:top w:val="none" w:sz="0" w:space="0" w:color="auto"/>
                            <w:left w:val="none" w:sz="0" w:space="0" w:color="auto"/>
                            <w:bottom w:val="none" w:sz="0" w:space="0" w:color="auto"/>
                            <w:right w:val="none" w:sz="0" w:space="0" w:color="auto"/>
                          </w:divBdr>
                          <w:divsChild>
                            <w:div w:id="80828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9950712">
          <w:marLeft w:val="0"/>
          <w:marRight w:val="0"/>
          <w:marTop w:val="0"/>
          <w:marBottom w:val="0"/>
          <w:divBdr>
            <w:top w:val="none" w:sz="0" w:space="0" w:color="auto"/>
            <w:left w:val="none" w:sz="0" w:space="0" w:color="auto"/>
            <w:bottom w:val="none" w:sz="0" w:space="0" w:color="auto"/>
            <w:right w:val="none" w:sz="0" w:space="0" w:color="auto"/>
          </w:divBdr>
          <w:divsChild>
            <w:div w:id="709917644">
              <w:marLeft w:val="0"/>
              <w:marRight w:val="0"/>
              <w:marTop w:val="0"/>
              <w:marBottom w:val="0"/>
              <w:divBdr>
                <w:top w:val="none" w:sz="0" w:space="0" w:color="auto"/>
                <w:left w:val="none" w:sz="0" w:space="0" w:color="auto"/>
                <w:bottom w:val="none" w:sz="0" w:space="0" w:color="auto"/>
                <w:right w:val="none" w:sz="0" w:space="0" w:color="auto"/>
              </w:divBdr>
              <w:divsChild>
                <w:div w:id="923877428">
                  <w:marLeft w:val="0"/>
                  <w:marRight w:val="0"/>
                  <w:marTop w:val="0"/>
                  <w:marBottom w:val="0"/>
                  <w:divBdr>
                    <w:top w:val="none" w:sz="0" w:space="0" w:color="auto"/>
                    <w:left w:val="none" w:sz="0" w:space="0" w:color="auto"/>
                    <w:bottom w:val="none" w:sz="0" w:space="0" w:color="auto"/>
                    <w:right w:val="none" w:sz="0" w:space="0" w:color="auto"/>
                  </w:divBdr>
                  <w:divsChild>
                    <w:div w:id="23674262">
                      <w:marLeft w:val="0"/>
                      <w:marRight w:val="0"/>
                      <w:marTop w:val="0"/>
                      <w:marBottom w:val="0"/>
                      <w:divBdr>
                        <w:top w:val="none" w:sz="0" w:space="0" w:color="auto"/>
                        <w:left w:val="none" w:sz="0" w:space="0" w:color="auto"/>
                        <w:bottom w:val="none" w:sz="0" w:space="0" w:color="auto"/>
                        <w:right w:val="none" w:sz="0" w:space="0" w:color="auto"/>
                      </w:divBdr>
                      <w:divsChild>
                        <w:div w:id="1920480436">
                          <w:marLeft w:val="0"/>
                          <w:marRight w:val="0"/>
                          <w:marTop w:val="0"/>
                          <w:marBottom w:val="0"/>
                          <w:divBdr>
                            <w:top w:val="none" w:sz="0" w:space="0" w:color="auto"/>
                            <w:left w:val="none" w:sz="0" w:space="0" w:color="auto"/>
                            <w:bottom w:val="none" w:sz="0" w:space="0" w:color="auto"/>
                            <w:right w:val="none" w:sz="0" w:space="0" w:color="auto"/>
                          </w:divBdr>
                          <w:divsChild>
                            <w:div w:id="199512069">
                              <w:marLeft w:val="0"/>
                              <w:marRight w:val="0"/>
                              <w:marTop w:val="0"/>
                              <w:marBottom w:val="0"/>
                              <w:divBdr>
                                <w:top w:val="none" w:sz="0" w:space="0" w:color="auto"/>
                                <w:left w:val="none" w:sz="0" w:space="0" w:color="auto"/>
                                <w:bottom w:val="none" w:sz="0" w:space="0" w:color="auto"/>
                                <w:right w:val="none" w:sz="0" w:space="0" w:color="auto"/>
                              </w:divBdr>
                              <w:divsChild>
                                <w:div w:id="18734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45918">
                      <w:marLeft w:val="0"/>
                      <w:marRight w:val="0"/>
                      <w:marTop w:val="0"/>
                      <w:marBottom w:val="0"/>
                      <w:divBdr>
                        <w:top w:val="none" w:sz="0" w:space="0" w:color="auto"/>
                        <w:left w:val="none" w:sz="0" w:space="0" w:color="auto"/>
                        <w:bottom w:val="none" w:sz="0" w:space="0" w:color="auto"/>
                        <w:right w:val="none" w:sz="0" w:space="0" w:color="auto"/>
                      </w:divBdr>
                      <w:divsChild>
                        <w:div w:id="233469580">
                          <w:marLeft w:val="0"/>
                          <w:marRight w:val="0"/>
                          <w:marTop w:val="0"/>
                          <w:marBottom w:val="0"/>
                          <w:divBdr>
                            <w:top w:val="none" w:sz="0" w:space="0" w:color="auto"/>
                            <w:left w:val="none" w:sz="0" w:space="0" w:color="auto"/>
                            <w:bottom w:val="none" w:sz="0" w:space="0" w:color="auto"/>
                            <w:right w:val="none" w:sz="0" w:space="0" w:color="auto"/>
                          </w:divBdr>
                          <w:divsChild>
                            <w:div w:id="15507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724437">
      <w:bodyDiv w:val="1"/>
      <w:marLeft w:val="0"/>
      <w:marRight w:val="0"/>
      <w:marTop w:val="0"/>
      <w:marBottom w:val="0"/>
      <w:divBdr>
        <w:top w:val="none" w:sz="0" w:space="0" w:color="auto"/>
        <w:left w:val="none" w:sz="0" w:space="0" w:color="auto"/>
        <w:bottom w:val="none" w:sz="0" w:space="0" w:color="auto"/>
        <w:right w:val="none" w:sz="0" w:space="0" w:color="auto"/>
      </w:divBdr>
      <w:divsChild>
        <w:div w:id="344357771">
          <w:marLeft w:val="0"/>
          <w:marRight w:val="0"/>
          <w:marTop w:val="0"/>
          <w:marBottom w:val="0"/>
          <w:divBdr>
            <w:top w:val="none" w:sz="0" w:space="0" w:color="auto"/>
            <w:left w:val="none" w:sz="0" w:space="0" w:color="auto"/>
            <w:bottom w:val="none" w:sz="0" w:space="0" w:color="auto"/>
            <w:right w:val="none" w:sz="0" w:space="0" w:color="auto"/>
          </w:divBdr>
          <w:divsChild>
            <w:div w:id="1009213851">
              <w:marLeft w:val="0"/>
              <w:marRight w:val="0"/>
              <w:marTop w:val="0"/>
              <w:marBottom w:val="0"/>
              <w:divBdr>
                <w:top w:val="none" w:sz="0" w:space="0" w:color="auto"/>
                <w:left w:val="none" w:sz="0" w:space="0" w:color="auto"/>
                <w:bottom w:val="none" w:sz="0" w:space="0" w:color="auto"/>
                <w:right w:val="none" w:sz="0" w:space="0" w:color="auto"/>
              </w:divBdr>
              <w:divsChild>
                <w:div w:id="1348673233">
                  <w:marLeft w:val="0"/>
                  <w:marRight w:val="0"/>
                  <w:marTop w:val="0"/>
                  <w:marBottom w:val="0"/>
                  <w:divBdr>
                    <w:top w:val="none" w:sz="0" w:space="0" w:color="auto"/>
                    <w:left w:val="none" w:sz="0" w:space="0" w:color="auto"/>
                    <w:bottom w:val="none" w:sz="0" w:space="0" w:color="auto"/>
                    <w:right w:val="none" w:sz="0" w:space="0" w:color="auto"/>
                  </w:divBdr>
                  <w:divsChild>
                    <w:div w:id="538319657">
                      <w:marLeft w:val="0"/>
                      <w:marRight w:val="0"/>
                      <w:marTop w:val="0"/>
                      <w:marBottom w:val="0"/>
                      <w:divBdr>
                        <w:top w:val="none" w:sz="0" w:space="0" w:color="auto"/>
                        <w:left w:val="none" w:sz="0" w:space="0" w:color="auto"/>
                        <w:bottom w:val="none" w:sz="0" w:space="0" w:color="auto"/>
                        <w:right w:val="none" w:sz="0" w:space="0" w:color="auto"/>
                      </w:divBdr>
                      <w:divsChild>
                        <w:div w:id="2041320403">
                          <w:marLeft w:val="0"/>
                          <w:marRight w:val="0"/>
                          <w:marTop w:val="0"/>
                          <w:marBottom w:val="0"/>
                          <w:divBdr>
                            <w:top w:val="none" w:sz="0" w:space="0" w:color="auto"/>
                            <w:left w:val="none" w:sz="0" w:space="0" w:color="auto"/>
                            <w:bottom w:val="none" w:sz="0" w:space="0" w:color="auto"/>
                            <w:right w:val="none" w:sz="0" w:space="0" w:color="auto"/>
                          </w:divBdr>
                          <w:divsChild>
                            <w:div w:id="1136682608">
                              <w:marLeft w:val="0"/>
                              <w:marRight w:val="0"/>
                              <w:marTop w:val="0"/>
                              <w:marBottom w:val="0"/>
                              <w:divBdr>
                                <w:top w:val="none" w:sz="0" w:space="0" w:color="auto"/>
                                <w:left w:val="none" w:sz="0" w:space="0" w:color="auto"/>
                                <w:bottom w:val="none" w:sz="0" w:space="0" w:color="auto"/>
                                <w:right w:val="none" w:sz="0" w:space="0" w:color="auto"/>
                              </w:divBdr>
                              <w:divsChild>
                                <w:div w:id="1163163178">
                                  <w:marLeft w:val="0"/>
                                  <w:marRight w:val="0"/>
                                  <w:marTop w:val="0"/>
                                  <w:marBottom w:val="0"/>
                                  <w:divBdr>
                                    <w:top w:val="none" w:sz="0" w:space="0" w:color="auto"/>
                                    <w:left w:val="none" w:sz="0" w:space="0" w:color="auto"/>
                                    <w:bottom w:val="none" w:sz="0" w:space="0" w:color="auto"/>
                                    <w:right w:val="none" w:sz="0" w:space="0" w:color="auto"/>
                                  </w:divBdr>
                                  <w:divsChild>
                                    <w:div w:id="68328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0967054">
                      <w:marLeft w:val="0"/>
                      <w:marRight w:val="0"/>
                      <w:marTop w:val="0"/>
                      <w:marBottom w:val="0"/>
                      <w:divBdr>
                        <w:top w:val="none" w:sz="0" w:space="0" w:color="auto"/>
                        <w:left w:val="none" w:sz="0" w:space="0" w:color="auto"/>
                        <w:bottom w:val="none" w:sz="0" w:space="0" w:color="auto"/>
                        <w:right w:val="none" w:sz="0" w:space="0" w:color="auto"/>
                      </w:divBdr>
                      <w:divsChild>
                        <w:div w:id="311563922">
                          <w:marLeft w:val="0"/>
                          <w:marRight w:val="0"/>
                          <w:marTop w:val="0"/>
                          <w:marBottom w:val="0"/>
                          <w:divBdr>
                            <w:top w:val="none" w:sz="0" w:space="0" w:color="auto"/>
                            <w:left w:val="none" w:sz="0" w:space="0" w:color="auto"/>
                            <w:bottom w:val="none" w:sz="0" w:space="0" w:color="auto"/>
                            <w:right w:val="none" w:sz="0" w:space="0" w:color="auto"/>
                          </w:divBdr>
                          <w:divsChild>
                            <w:div w:id="824277798">
                              <w:marLeft w:val="0"/>
                              <w:marRight w:val="0"/>
                              <w:marTop w:val="0"/>
                              <w:marBottom w:val="0"/>
                              <w:divBdr>
                                <w:top w:val="none" w:sz="0" w:space="0" w:color="auto"/>
                                <w:left w:val="none" w:sz="0" w:space="0" w:color="auto"/>
                                <w:bottom w:val="none" w:sz="0" w:space="0" w:color="auto"/>
                                <w:right w:val="none" w:sz="0" w:space="0" w:color="auto"/>
                              </w:divBdr>
                              <w:divsChild>
                                <w:div w:id="697974659">
                                  <w:marLeft w:val="0"/>
                                  <w:marRight w:val="0"/>
                                  <w:marTop w:val="0"/>
                                  <w:marBottom w:val="0"/>
                                  <w:divBdr>
                                    <w:top w:val="none" w:sz="0" w:space="0" w:color="auto"/>
                                    <w:left w:val="none" w:sz="0" w:space="0" w:color="auto"/>
                                    <w:bottom w:val="none" w:sz="0" w:space="0" w:color="auto"/>
                                    <w:right w:val="none" w:sz="0" w:space="0" w:color="auto"/>
                                  </w:divBdr>
                                  <w:divsChild>
                                    <w:div w:id="1714578814">
                                      <w:marLeft w:val="0"/>
                                      <w:marRight w:val="0"/>
                                      <w:marTop w:val="0"/>
                                      <w:marBottom w:val="0"/>
                                      <w:divBdr>
                                        <w:top w:val="none" w:sz="0" w:space="0" w:color="auto"/>
                                        <w:left w:val="none" w:sz="0" w:space="0" w:color="auto"/>
                                        <w:bottom w:val="none" w:sz="0" w:space="0" w:color="auto"/>
                                        <w:right w:val="none" w:sz="0" w:space="0" w:color="auto"/>
                                      </w:divBdr>
                                      <w:divsChild>
                                        <w:div w:id="188941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0113634">
          <w:marLeft w:val="0"/>
          <w:marRight w:val="0"/>
          <w:marTop w:val="0"/>
          <w:marBottom w:val="0"/>
          <w:divBdr>
            <w:top w:val="none" w:sz="0" w:space="0" w:color="auto"/>
            <w:left w:val="none" w:sz="0" w:space="0" w:color="auto"/>
            <w:bottom w:val="none" w:sz="0" w:space="0" w:color="auto"/>
            <w:right w:val="none" w:sz="0" w:space="0" w:color="auto"/>
          </w:divBdr>
          <w:divsChild>
            <w:div w:id="1580022694">
              <w:marLeft w:val="0"/>
              <w:marRight w:val="0"/>
              <w:marTop w:val="0"/>
              <w:marBottom w:val="0"/>
              <w:divBdr>
                <w:top w:val="none" w:sz="0" w:space="0" w:color="auto"/>
                <w:left w:val="none" w:sz="0" w:space="0" w:color="auto"/>
                <w:bottom w:val="none" w:sz="0" w:space="0" w:color="auto"/>
                <w:right w:val="none" w:sz="0" w:space="0" w:color="auto"/>
              </w:divBdr>
              <w:divsChild>
                <w:div w:id="73627465">
                  <w:marLeft w:val="0"/>
                  <w:marRight w:val="0"/>
                  <w:marTop w:val="0"/>
                  <w:marBottom w:val="0"/>
                  <w:divBdr>
                    <w:top w:val="none" w:sz="0" w:space="0" w:color="auto"/>
                    <w:left w:val="none" w:sz="0" w:space="0" w:color="auto"/>
                    <w:bottom w:val="none" w:sz="0" w:space="0" w:color="auto"/>
                    <w:right w:val="none" w:sz="0" w:space="0" w:color="auto"/>
                  </w:divBdr>
                  <w:divsChild>
                    <w:div w:id="436221305">
                      <w:marLeft w:val="0"/>
                      <w:marRight w:val="0"/>
                      <w:marTop w:val="0"/>
                      <w:marBottom w:val="0"/>
                      <w:divBdr>
                        <w:top w:val="none" w:sz="0" w:space="0" w:color="auto"/>
                        <w:left w:val="none" w:sz="0" w:space="0" w:color="auto"/>
                        <w:bottom w:val="none" w:sz="0" w:space="0" w:color="auto"/>
                        <w:right w:val="none" w:sz="0" w:space="0" w:color="auto"/>
                      </w:divBdr>
                      <w:divsChild>
                        <w:div w:id="1008213395">
                          <w:marLeft w:val="0"/>
                          <w:marRight w:val="0"/>
                          <w:marTop w:val="0"/>
                          <w:marBottom w:val="0"/>
                          <w:divBdr>
                            <w:top w:val="none" w:sz="0" w:space="0" w:color="auto"/>
                            <w:left w:val="none" w:sz="0" w:space="0" w:color="auto"/>
                            <w:bottom w:val="none" w:sz="0" w:space="0" w:color="auto"/>
                            <w:right w:val="none" w:sz="0" w:space="0" w:color="auto"/>
                          </w:divBdr>
                          <w:divsChild>
                            <w:div w:id="1766879975">
                              <w:marLeft w:val="0"/>
                              <w:marRight w:val="0"/>
                              <w:marTop w:val="0"/>
                              <w:marBottom w:val="0"/>
                              <w:divBdr>
                                <w:top w:val="none" w:sz="0" w:space="0" w:color="auto"/>
                                <w:left w:val="none" w:sz="0" w:space="0" w:color="auto"/>
                                <w:bottom w:val="none" w:sz="0" w:space="0" w:color="auto"/>
                                <w:right w:val="none" w:sz="0" w:space="0" w:color="auto"/>
                              </w:divBdr>
                              <w:divsChild>
                                <w:div w:id="1247347965">
                                  <w:marLeft w:val="0"/>
                                  <w:marRight w:val="0"/>
                                  <w:marTop w:val="0"/>
                                  <w:marBottom w:val="0"/>
                                  <w:divBdr>
                                    <w:top w:val="none" w:sz="0" w:space="0" w:color="auto"/>
                                    <w:left w:val="none" w:sz="0" w:space="0" w:color="auto"/>
                                    <w:bottom w:val="none" w:sz="0" w:space="0" w:color="auto"/>
                                    <w:right w:val="none" w:sz="0" w:space="0" w:color="auto"/>
                                  </w:divBdr>
                                  <w:divsChild>
                                    <w:div w:id="66929127">
                                      <w:marLeft w:val="0"/>
                                      <w:marRight w:val="0"/>
                                      <w:marTop w:val="0"/>
                                      <w:marBottom w:val="0"/>
                                      <w:divBdr>
                                        <w:top w:val="none" w:sz="0" w:space="0" w:color="auto"/>
                                        <w:left w:val="none" w:sz="0" w:space="0" w:color="auto"/>
                                        <w:bottom w:val="none" w:sz="0" w:space="0" w:color="auto"/>
                                        <w:right w:val="none" w:sz="0" w:space="0" w:color="auto"/>
                                      </w:divBdr>
                                      <w:divsChild>
                                        <w:div w:id="1008100743">
                                          <w:marLeft w:val="0"/>
                                          <w:marRight w:val="0"/>
                                          <w:marTop w:val="0"/>
                                          <w:marBottom w:val="0"/>
                                          <w:divBdr>
                                            <w:top w:val="none" w:sz="0" w:space="0" w:color="auto"/>
                                            <w:left w:val="none" w:sz="0" w:space="0" w:color="auto"/>
                                            <w:bottom w:val="none" w:sz="0" w:space="0" w:color="auto"/>
                                            <w:right w:val="none" w:sz="0" w:space="0" w:color="auto"/>
                                          </w:divBdr>
                                          <w:divsChild>
                                            <w:div w:id="34020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70142919">
      <w:bodyDiv w:val="1"/>
      <w:marLeft w:val="0"/>
      <w:marRight w:val="0"/>
      <w:marTop w:val="0"/>
      <w:marBottom w:val="0"/>
      <w:divBdr>
        <w:top w:val="none" w:sz="0" w:space="0" w:color="auto"/>
        <w:left w:val="none" w:sz="0" w:space="0" w:color="auto"/>
        <w:bottom w:val="none" w:sz="0" w:space="0" w:color="auto"/>
        <w:right w:val="none" w:sz="0" w:space="0" w:color="auto"/>
      </w:divBdr>
      <w:divsChild>
        <w:div w:id="847866289">
          <w:marLeft w:val="0"/>
          <w:marRight w:val="0"/>
          <w:marTop w:val="0"/>
          <w:marBottom w:val="0"/>
          <w:divBdr>
            <w:top w:val="none" w:sz="0" w:space="0" w:color="auto"/>
            <w:left w:val="none" w:sz="0" w:space="0" w:color="auto"/>
            <w:bottom w:val="none" w:sz="0" w:space="0" w:color="auto"/>
            <w:right w:val="none" w:sz="0" w:space="0" w:color="auto"/>
          </w:divBdr>
          <w:divsChild>
            <w:div w:id="692414289">
              <w:marLeft w:val="0"/>
              <w:marRight w:val="0"/>
              <w:marTop w:val="0"/>
              <w:marBottom w:val="0"/>
              <w:divBdr>
                <w:top w:val="none" w:sz="0" w:space="0" w:color="auto"/>
                <w:left w:val="none" w:sz="0" w:space="0" w:color="auto"/>
                <w:bottom w:val="none" w:sz="0" w:space="0" w:color="auto"/>
                <w:right w:val="none" w:sz="0" w:space="0" w:color="auto"/>
              </w:divBdr>
              <w:divsChild>
                <w:div w:id="1721708975">
                  <w:marLeft w:val="0"/>
                  <w:marRight w:val="0"/>
                  <w:marTop w:val="0"/>
                  <w:marBottom w:val="0"/>
                  <w:divBdr>
                    <w:top w:val="none" w:sz="0" w:space="0" w:color="auto"/>
                    <w:left w:val="none" w:sz="0" w:space="0" w:color="auto"/>
                    <w:bottom w:val="none" w:sz="0" w:space="0" w:color="auto"/>
                    <w:right w:val="none" w:sz="0" w:space="0" w:color="auto"/>
                  </w:divBdr>
                  <w:divsChild>
                    <w:div w:id="1698583077">
                      <w:marLeft w:val="0"/>
                      <w:marRight w:val="0"/>
                      <w:marTop w:val="0"/>
                      <w:marBottom w:val="0"/>
                      <w:divBdr>
                        <w:top w:val="none" w:sz="0" w:space="0" w:color="auto"/>
                        <w:left w:val="none" w:sz="0" w:space="0" w:color="auto"/>
                        <w:bottom w:val="none" w:sz="0" w:space="0" w:color="auto"/>
                        <w:right w:val="none" w:sz="0" w:space="0" w:color="auto"/>
                      </w:divBdr>
                      <w:divsChild>
                        <w:div w:id="46496639">
                          <w:marLeft w:val="0"/>
                          <w:marRight w:val="0"/>
                          <w:marTop w:val="0"/>
                          <w:marBottom w:val="0"/>
                          <w:divBdr>
                            <w:top w:val="none" w:sz="0" w:space="0" w:color="auto"/>
                            <w:left w:val="none" w:sz="0" w:space="0" w:color="auto"/>
                            <w:bottom w:val="none" w:sz="0" w:space="0" w:color="auto"/>
                            <w:right w:val="none" w:sz="0" w:space="0" w:color="auto"/>
                          </w:divBdr>
                          <w:divsChild>
                            <w:div w:id="601492441">
                              <w:marLeft w:val="0"/>
                              <w:marRight w:val="0"/>
                              <w:marTop w:val="0"/>
                              <w:marBottom w:val="0"/>
                              <w:divBdr>
                                <w:top w:val="none" w:sz="0" w:space="0" w:color="auto"/>
                                <w:left w:val="none" w:sz="0" w:space="0" w:color="auto"/>
                                <w:bottom w:val="none" w:sz="0" w:space="0" w:color="auto"/>
                                <w:right w:val="none" w:sz="0" w:space="0" w:color="auto"/>
                              </w:divBdr>
                              <w:divsChild>
                                <w:div w:id="1453475572">
                                  <w:marLeft w:val="0"/>
                                  <w:marRight w:val="0"/>
                                  <w:marTop w:val="0"/>
                                  <w:marBottom w:val="0"/>
                                  <w:divBdr>
                                    <w:top w:val="none" w:sz="0" w:space="0" w:color="auto"/>
                                    <w:left w:val="none" w:sz="0" w:space="0" w:color="auto"/>
                                    <w:bottom w:val="none" w:sz="0" w:space="0" w:color="auto"/>
                                    <w:right w:val="none" w:sz="0" w:space="0" w:color="auto"/>
                                  </w:divBdr>
                                  <w:divsChild>
                                    <w:div w:id="529760087">
                                      <w:marLeft w:val="0"/>
                                      <w:marRight w:val="0"/>
                                      <w:marTop w:val="0"/>
                                      <w:marBottom w:val="0"/>
                                      <w:divBdr>
                                        <w:top w:val="none" w:sz="0" w:space="0" w:color="auto"/>
                                        <w:left w:val="none" w:sz="0" w:space="0" w:color="auto"/>
                                        <w:bottom w:val="none" w:sz="0" w:space="0" w:color="auto"/>
                                        <w:right w:val="none" w:sz="0" w:space="0" w:color="auto"/>
                                      </w:divBdr>
                                      <w:divsChild>
                                        <w:div w:id="89589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0062503">
                      <w:marLeft w:val="0"/>
                      <w:marRight w:val="0"/>
                      <w:marTop w:val="0"/>
                      <w:marBottom w:val="0"/>
                      <w:divBdr>
                        <w:top w:val="none" w:sz="0" w:space="0" w:color="auto"/>
                        <w:left w:val="none" w:sz="0" w:space="0" w:color="auto"/>
                        <w:bottom w:val="none" w:sz="0" w:space="0" w:color="auto"/>
                        <w:right w:val="none" w:sz="0" w:space="0" w:color="auto"/>
                      </w:divBdr>
                      <w:divsChild>
                        <w:div w:id="1027752714">
                          <w:marLeft w:val="0"/>
                          <w:marRight w:val="0"/>
                          <w:marTop w:val="0"/>
                          <w:marBottom w:val="0"/>
                          <w:divBdr>
                            <w:top w:val="none" w:sz="0" w:space="0" w:color="auto"/>
                            <w:left w:val="none" w:sz="0" w:space="0" w:color="auto"/>
                            <w:bottom w:val="none" w:sz="0" w:space="0" w:color="auto"/>
                            <w:right w:val="none" w:sz="0" w:space="0" w:color="auto"/>
                          </w:divBdr>
                          <w:divsChild>
                            <w:div w:id="313292393">
                              <w:marLeft w:val="0"/>
                              <w:marRight w:val="0"/>
                              <w:marTop w:val="0"/>
                              <w:marBottom w:val="0"/>
                              <w:divBdr>
                                <w:top w:val="none" w:sz="0" w:space="0" w:color="auto"/>
                                <w:left w:val="none" w:sz="0" w:space="0" w:color="auto"/>
                                <w:bottom w:val="none" w:sz="0" w:space="0" w:color="auto"/>
                                <w:right w:val="none" w:sz="0" w:space="0" w:color="auto"/>
                              </w:divBdr>
                              <w:divsChild>
                                <w:div w:id="1272322240">
                                  <w:marLeft w:val="0"/>
                                  <w:marRight w:val="0"/>
                                  <w:marTop w:val="0"/>
                                  <w:marBottom w:val="0"/>
                                  <w:divBdr>
                                    <w:top w:val="none" w:sz="0" w:space="0" w:color="auto"/>
                                    <w:left w:val="none" w:sz="0" w:space="0" w:color="auto"/>
                                    <w:bottom w:val="none" w:sz="0" w:space="0" w:color="auto"/>
                                    <w:right w:val="none" w:sz="0" w:space="0" w:color="auto"/>
                                  </w:divBdr>
                                  <w:divsChild>
                                    <w:div w:id="2061904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1099862">
          <w:marLeft w:val="0"/>
          <w:marRight w:val="0"/>
          <w:marTop w:val="0"/>
          <w:marBottom w:val="0"/>
          <w:divBdr>
            <w:top w:val="none" w:sz="0" w:space="0" w:color="auto"/>
            <w:left w:val="none" w:sz="0" w:space="0" w:color="auto"/>
            <w:bottom w:val="none" w:sz="0" w:space="0" w:color="auto"/>
            <w:right w:val="none" w:sz="0" w:space="0" w:color="auto"/>
          </w:divBdr>
          <w:divsChild>
            <w:div w:id="1538158208">
              <w:marLeft w:val="0"/>
              <w:marRight w:val="0"/>
              <w:marTop w:val="0"/>
              <w:marBottom w:val="0"/>
              <w:divBdr>
                <w:top w:val="none" w:sz="0" w:space="0" w:color="auto"/>
                <w:left w:val="none" w:sz="0" w:space="0" w:color="auto"/>
                <w:bottom w:val="none" w:sz="0" w:space="0" w:color="auto"/>
                <w:right w:val="none" w:sz="0" w:space="0" w:color="auto"/>
              </w:divBdr>
              <w:divsChild>
                <w:div w:id="834882030">
                  <w:marLeft w:val="0"/>
                  <w:marRight w:val="0"/>
                  <w:marTop w:val="0"/>
                  <w:marBottom w:val="0"/>
                  <w:divBdr>
                    <w:top w:val="none" w:sz="0" w:space="0" w:color="auto"/>
                    <w:left w:val="none" w:sz="0" w:space="0" w:color="auto"/>
                    <w:bottom w:val="none" w:sz="0" w:space="0" w:color="auto"/>
                    <w:right w:val="none" w:sz="0" w:space="0" w:color="auto"/>
                  </w:divBdr>
                  <w:divsChild>
                    <w:div w:id="903878719">
                      <w:marLeft w:val="0"/>
                      <w:marRight w:val="0"/>
                      <w:marTop w:val="0"/>
                      <w:marBottom w:val="0"/>
                      <w:divBdr>
                        <w:top w:val="none" w:sz="0" w:space="0" w:color="auto"/>
                        <w:left w:val="none" w:sz="0" w:space="0" w:color="auto"/>
                        <w:bottom w:val="none" w:sz="0" w:space="0" w:color="auto"/>
                        <w:right w:val="none" w:sz="0" w:space="0" w:color="auto"/>
                      </w:divBdr>
                      <w:divsChild>
                        <w:div w:id="1317760392">
                          <w:marLeft w:val="0"/>
                          <w:marRight w:val="0"/>
                          <w:marTop w:val="0"/>
                          <w:marBottom w:val="0"/>
                          <w:divBdr>
                            <w:top w:val="none" w:sz="0" w:space="0" w:color="auto"/>
                            <w:left w:val="none" w:sz="0" w:space="0" w:color="auto"/>
                            <w:bottom w:val="none" w:sz="0" w:space="0" w:color="auto"/>
                            <w:right w:val="none" w:sz="0" w:space="0" w:color="auto"/>
                          </w:divBdr>
                          <w:divsChild>
                            <w:div w:id="339042690">
                              <w:marLeft w:val="0"/>
                              <w:marRight w:val="0"/>
                              <w:marTop w:val="0"/>
                              <w:marBottom w:val="0"/>
                              <w:divBdr>
                                <w:top w:val="none" w:sz="0" w:space="0" w:color="auto"/>
                                <w:left w:val="none" w:sz="0" w:space="0" w:color="auto"/>
                                <w:bottom w:val="none" w:sz="0" w:space="0" w:color="auto"/>
                                <w:right w:val="none" w:sz="0" w:space="0" w:color="auto"/>
                              </w:divBdr>
                              <w:divsChild>
                                <w:div w:id="946934279">
                                  <w:marLeft w:val="0"/>
                                  <w:marRight w:val="0"/>
                                  <w:marTop w:val="0"/>
                                  <w:marBottom w:val="0"/>
                                  <w:divBdr>
                                    <w:top w:val="none" w:sz="0" w:space="0" w:color="auto"/>
                                    <w:left w:val="none" w:sz="0" w:space="0" w:color="auto"/>
                                    <w:bottom w:val="none" w:sz="0" w:space="0" w:color="auto"/>
                                    <w:right w:val="none" w:sz="0" w:space="0" w:color="auto"/>
                                  </w:divBdr>
                                  <w:divsChild>
                                    <w:div w:id="787696547">
                                      <w:marLeft w:val="0"/>
                                      <w:marRight w:val="0"/>
                                      <w:marTop w:val="0"/>
                                      <w:marBottom w:val="0"/>
                                      <w:divBdr>
                                        <w:top w:val="none" w:sz="0" w:space="0" w:color="auto"/>
                                        <w:left w:val="none" w:sz="0" w:space="0" w:color="auto"/>
                                        <w:bottom w:val="none" w:sz="0" w:space="0" w:color="auto"/>
                                        <w:right w:val="none" w:sz="0" w:space="0" w:color="auto"/>
                                      </w:divBdr>
                                      <w:divsChild>
                                        <w:div w:id="742946462">
                                          <w:marLeft w:val="0"/>
                                          <w:marRight w:val="0"/>
                                          <w:marTop w:val="0"/>
                                          <w:marBottom w:val="0"/>
                                          <w:divBdr>
                                            <w:top w:val="none" w:sz="0" w:space="0" w:color="auto"/>
                                            <w:left w:val="none" w:sz="0" w:space="0" w:color="auto"/>
                                            <w:bottom w:val="none" w:sz="0" w:space="0" w:color="auto"/>
                                            <w:right w:val="none" w:sz="0" w:space="0" w:color="auto"/>
                                          </w:divBdr>
                                          <w:divsChild>
                                            <w:div w:id="159562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14157674">
      <w:bodyDiv w:val="1"/>
      <w:marLeft w:val="0"/>
      <w:marRight w:val="0"/>
      <w:marTop w:val="0"/>
      <w:marBottom w:val="0"/>
      <w:divBdr>
        <w:top w:val="none" w:sz="0" w:space="0" w:color="auto"/>
        <w:left w:val="none" w:sz="0" w:space="0" w:color="auto"/>
        <w:bottom w:val="none" w:sz="0" w:space="0" w:color="auto"/>
        <w:right w:val="none" w:sz="0" w:space="0" w:color="auto"/>
      </w:divBdr>
      <w:divsChild>
        <w:div w:id="49230717">
          <w:marLeft w:val="0"/>
          <w:marRight w:val="0"/>
          <w:marTop w:val="0"/>
          <w:marBottom w:val="0"/>
          <w:divBdr>
            <w:top w:val="none" w:sz="0" w:space="0" w:color="auto"/>
            <w:left w:val="none" w:sz="0" w:space="0" w:color="auto"/>
            <w:bottom w:val="none" w:sz="0" w:space="0" w:color="auto"/>
            <w:right w:val="none" w:sz="0" w:space="0" w:color="auto"/>
          </w:divBdr>
          <w:divsChild>
            <w:div w:id="840780638">
              <w:marLeft w:val="0"/>
              <w:marRight w:val="0"/>
              <w:marTop w:val="0"/>
              <w:marBottom w:val="0"/>
              <w:divBdr>
                <w:top w:val="none" w:sz="0" w:space="0" w:color="auto"/>
                <w:left w:val="none" w:sz="0" w:space="0" w:color="auto"/>
                <w:bottom w:val="none" w:sz="0" w:space="0" w:color="auto"/>
                <w:right w:val="none" w:sz="0" w:space="0" w:color="auto"/>
              </w:divBdr>
              <w:divsChild>
                <w:div w:id="359089235">
                  <w:marLeft w:val="0"/>
                  <w:marRight w:val="0"/>
                  <w:marTop w:val="0"/>
                  <w:marBottom w:val="0"/>
                  <w:divBdr>
                    <w:top w:val="none" w:sz="0" w:space="0" w:color="auto"/>
                    <w:left w:val="none" w:sz="0" w:space="0" w:color="auto"/>
                    <w:bottom w:val="none" w:sz="0" w:space="0" w:color="auto"/>
                    <w:right w:val="none" w:sz="0" w:space="0" w:color="auto"/>
                  </w:divBdr>
                  <w:divsChild>
                    <w:div w:id="1656369788">
                      <w:marLeft w:val="0"/>
                      <w:marRight w:val="0"/>
                      <w:marTop w:val="0"/>
                      <w:marBottom w:val="0"/>
                      <w:divBdr>
                        <w:top w:val="none" w:sz="0" w:space="0" w:color="auto"/>
                        <w:left w:val="none" w:sz="0" w:space="0" w:color="auto"/>
                        <w:bottom w:val="none" w:sz="0" w:space="0" w:color="auto"/>
                        <w:right w:val="none" w:sz="0" w:space="0" w:color="auto"/>
                      </w:divBdr>
                      <w:divsChild>
                        <w:div w:id="813525636">
                          <w:marLeft w:val="0"/>
                          <w:marRight w:val="0"/>
                          <w:marTop w:val="0"/>
                          <w:marBottom w:val="0"/>
                          <w:divBdr>
                            <w:top w:val="none" w:sz="0" w:space="0" w:color="auto"/>
                            <w:left w:val="none" w:sz="0" w:space="0" w:color="auto"/>
                            <w:bottom w:val="none" w:sz="0" w:space="0" w:color="auto"/>
                            <w:right w:val="none" w:sz="0" w:space="0" w:color="auto"/>
                          </w:divBdr>
                          <w:divsChild>
                            <w:div w:id="140656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850456">
                      <w:marLeft w:val="0"/>
                      <w:marRight w:val="0"/>
                      <w:marTop w:val="0"/>
                      <w:marBottom w:val="0"/>
                      <w:divBdr>
                        <w:top w:val="none" w:sz="0" w:space="0" w:color="auto"/>
                        <w:left w:val="none" w:sz="0" w:space="0" w:color="auto"/>
                        <w:bottom w:val="none" w:sz="0" w:space="0" w:color="auto"/>
                        <w:right w:val="none" w:sz="0" w:space="0" w:color="auto"/>
                      </w:divBdr>
                      <w:divsChild>
                        <w:div w:id="79330409">
                          <w:marLeft w:val="0"/>
                          <w:marRight w:val="0"/>
                          <w:marTop w:val="0"/>
                          <w:marBottom w:val="0"/>
                          <w:divBdr>
                            <w:top w:val="none" w:sz="0" w:space="0" w:color="auto"/>
                            <w:left w:val="none" w:sz="0" w:space="0" w:color="auto"/>
                            <w:bottom w:val="none" w:sz="0" w:space="0" w:color="auto"/>
                            <w:right w:val="none" w:sz="0" w:space="0" w:color="auto"/>
                          </w:divBdr>
                          <w:divsChild>
                            <w:div w:id="394008504">
                              <w:marLeft w:val="0"/>
                              <w:marRight w:val="0"/>
                              <w:marTop w:val="0"/>
                              <w:marBottom w:val="0"/>
                              <w:divBdr>
                                <w:top w:val="none" w:sz="0" w:space="0" w:color="auto"/>
                                <w:left w:val="none" w:sz="0" w:space="0" w:color="auto"/>
                                <w:bottom w:val="none" w:sz="0" w:space="0" w:color="auto"/>
                                <w:right w:val="none" w:sz="0" w:space="0" w:color="auto"/>
                              </w:divBdr>
                              <w:divsChild>
                                <w:div w:id="160780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2074810">
          <w:marLeft w:val="0"/>
          <w:marRight w:val="0"/>
          <w:marTop w:val="0"/>
          <w:marBottom w:val="0"/>
          <w:divBdr>
            <w:top w:val="none" w:sz="0" w:space="0" w:color="auto"/>
            <w:left w:val="none" w:sz="0" w:space="0" w:color="auto"/>
            <w:bottom w:val="none" w:sz="0" w:space="0" w:color="auto"/>
            <w:right w:val="none" w:sz="0" w:space="0" w:color="auto"/>
          </w:divBdr>
          <w:divsChild>
            <w:div w:id="197933067">
              <w:marLeft w:val="0"/>
              <w:marRight w:val="0"/>
              <w:marTop w:val="0"/>
              <w:marBottom w:val="0"/>
              <w:divBdr>
                <w:top w:val="none" w:sz="0" w:space="0" w:color="auto"/>
                <w:left w:val="none" w:sz="0" w:space="0" w:color="auto"/>
                <w:bottom w:val="none" w:sz="0" w:space="0" w:color="auto"/>
                <w:right w:val="none" w:sz="0" w:space="0" w:color="auto"/>
              </w:divBdr>
              <w:divsChild>
                <w:div w:id="460922042">
                  <w:marLeft w:val="0"/>
                  <w:marRight w:val="0"/>
                  <w:marTop w:val="0"/>
                  <w:marBottom w:val="0"/>
                  <w:divBdr>
                    <w:top w:val="none" w:sz="0" w:space="0" w:color="auto"/>
                    <w:left w:val="none" w:sz="0" w:space="0" w:color="auto"/>
                    <w:bottom w:val="none" w:sz="0" w:space="0" w:color="auto"/>
                    <w:right w:val="none" w:sz="0" w:space="0" w:color="auto"/>
                  </w:divBdr>
                  <w:divsChild>
                    <w:div w:id="180289808">
                      <w:marLeft w:val="0"/>
                      <w:marRight w:val="0"/>
                      <w:marTop w:val="0"/>
                      <w:marBottom w:val="0"/>
                      <w:divBdr>
                        <w:top w:val="none" w:sz="0" w:space="0" w:color="auto"/>
                        <w:left w:val="none" w:sz="0" w:space="0" w:color="auto"/>
                        <w:bottom w:val="none" w:sz="0" w:space="0" w:color="auto"/>
                        <w:right w:val="none" w:sz="0" w:space="0" w:color="auto"/>
                      </w:divBdr>
                      <w:divsChild>
                        <w:div w:id="360131936">
                          <w:marLeft w:val="0"/>
                          <w:marRight w:val="0"/>
                          <w:marTop w:val="0"/>
                          <w:marBottom w:val="0"/>
                          <w:divBdr>
                            <w:top w:val="none" w:sz="0" w:space="0" w:color="auto"/>
                            <w:left w:val="none" w:sz="0" w:space="0" w:color="auto"/>
                            <w:bottom w:val="none" w:sz="0" w:space="0" w:color="auto"/>
                            <w:right w:val="none" w:sz="0" w:space="0" w:color="auto"/>
                          </w:divBdr>
                          <w:divsChild>
                            <w:div w:id="1569151296">
                              <w:marLeft w:val="0"/>
                              <w:marRight w:val="0"/>
                              <w:marTop w:val="0"/>
                              <w:marBottom w:val="0"/>
                              <w:divBdr>
                                <w:top w:val="none" w:sz="0" w:space="0" w:color="auto"/>
                                <w:left w:val="none" w:sz="0" w:space="0" w:color="auto"/>
                                <w:bottom w:val="none" w:sz="0" w:space="0" w:color="auto"/>
                                <w:right w:val="none" w:sz="0" w:space="0" w:color="auto"/>
                              </w:divBdr>
                            </w:div>
                          </w:divsChild>
                        </w:div>
                        <w:div w:id="1065689938">
                          <w:marLeft w:val="0"/>
                          <w:marRight w:val="0"/>
                          <w:marTop w:val="0"/>
                          <w:marBottom w:val="0"/>
                          <w:divBdr>
                            <w:top w:val="none" w:sz="0" w:space="0" w:color="auto"/>
                            <w:left w:val="none" w:sz="0" w:space="0" w:color="auto"/>
                            <w:bottom w:val="none" w:sz="0" w:space="0" w:color="auto"/>
                            <w:right w:val="none" w:sz="0" w:space="0" w:color="auto"/>
                          </w:divBdr>
                        </w:div>
                      </w:divsChild>
                    </w:div>
                    <w:div w:id="1531726000">
                      <w:marLeft w:val="0"/>
                      <w:marRight w:val="0"/>
                      <w:marTop w:val="0"/>
                      <w:marBottom w:val="0"/>
                      <w:divBdr>
                        <w:top w:val="none" w:sz="0" w:space="0" w:color="auto"/>
                        <w:left w:val="none" w:sz="0" w:space="0" w:color="auto"/>
                        <w:bottom w:val="none" w:sz="0" w:space="0" w:color="auto"/>
                        <w:right w:val="none" w:sz="0" w:space="0" w:color="auto"/>
                      </w:divBdr>
                      <w:divsChild>
                        <w:div w:id="132411993">
                          <w:marLeft w:val="0"/>
                          <w:marRight w:val="0"/>
                          <w:marTop w:val="0"/>
                          <w:marBottom w:val="0"/>
                          <w:divBdr>
                            <w:top w:val="none" w:sz="0" w:space="0" w:color="auto"/>
                            <w:left w:val="none" w:sz="0" w:space="0" w:color="auto"/>
                            <w:bottom w:val="none" w:sz="0" w:space="0" w:color="auto"/>
                            <w:right w:val="none" w:sz="0" w:space="0" w:color="auto"/>
                          </w:divBdr>
                          <w:divsChild>
                            <w:div w:id="754669201">
                              <w:marLeft w:val="0"/>
                              <w:marRight w:val="0"/>
                              <w:marTop w:val="0"/>
                              <w:marBottom w:val="0"/>
                              <w:divBdr>
                                <w:top w:val="none" w:sz="0" w:space="0" w:color="auto"/>
                                <w:left w:val="none" w:sz="0" w:space="0" w:color="auto"/>
                                <w:bottom w:val="none" w:sz="0" w:space="0" w:color="auto"/>
                                <w:right w:val="none" w:sz="0" w:space="0" w:color="auto"/>
                              </w:divBdr>
                              <w:divsChild>
                                <w:div w:id="152359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1923573">
          <w:marLeft w:val="0"/>
          <w:marRight w:val="0"/>
          <w:marTop w:val="0"/>
          <w:marBottom w:val="0"/>
          <w:divBdr>
            <w:top w:val="none" w:sz="0" w:space="0" w:color="auto"/>
            <w:left w:val="none" w:sz="0" w:space="0" w:color="auto"/>
            <w:bottom w:val="none" w:sz="0" w:space="0" w:color="auto"/>
            <w:right w:val="none" w:sz="0" w:space="0" w:color="auto"/>
          </w:divBdr>
          <w:divsChild>
            <w:div w:id="1816945044">
              <w:marLeft w:val="0"/>
              <w:marRight w:val="0"/>
              <w:marTop w:val="0"/>
              <w:marBottom w:val="0"/>
              <w:divBdr>
                <w:top w:val="none" w:sz="0" w:space="0" w:color="auto"/>
                <w:left w:val="none" w:sz="0" w:space="0" w:color="auto"/>
                <w:bottom w:val="none" w:sz="0" w:space="0" w:color="auto"/>
                <w:right w:val="none" w:sz="0" w:space="0" w:color="auto"/>
              </w:divBdr>
              <w:divsChild>
                <w:div w:id="1034422492">
                  <w:marLeft w:val="0"/>
                  <w:marRight w:val="0"/>
                  <w:marTop w:val="0"/>
                  <w:marBottom w:val="0"/>
                  <w:divBdr>
                    <w:top w:val="none" w:sz="0" w:space="0" w:color="auto"/>
                    <w:left w:val="none" w:sz="0" w:space="0" w:color="auto"/>
                    <w:bottom w:val="none" w:sz="0" w:space="0" w:color="auto"/>
                    <w:right w:val="none" w:sz="0" w:space="0" w:color="auto"/>
                  </w:divBdr>
                  <w:divsChild>
                    <w:div w:id="901058092">
                      <w:marLeft w:val="0"/>
                      <w:marRight w:val="0"/>
                      <w:marTop w:val="0"/>
                      <w:marBottom w:val="0"/>
                      <w:divBdr>
                        <w:top w:val="none" w:sz="0" w:space="0" w:color="auto"/>
                        <w:left w:val="none" w:sz="0" w:space="0" w:color="auto"/>
                        <w:bottom w:val="none" w:sz="0" w:space="0" w:color="auto"/>
                        <w:right w:val="none" w:sz="0" w:space="0" w:color="auto"/>
                      </w:divBdr>
                      <w:divsChild>
                        <w:div w:id="1791897398">
                          <w:marLeft w:val="0"/>
                          <w:marRight w:val="0"/>
                          <w:marTop w:val="0"/>
                          <w:marBottom w:val="0"/>
                          <w:divBdr>
                            <w:top w:val="none" w:sz="0" w:space="0" w:color="auto"/>
                            <w:left w:val="none" w:sz="0" w:space="0" w:color="auto"/>
                            <w:bottom w:val="none" w:sz="0" w:space="0" w:color="auto"/>
                            <w:right w:val="none" w:sz="0" w:space="0" w:color="auto"/>
                          </w:divBdr>
                          <w:divsChild>
                            <w:div w:id="169753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9482</TotalTime>
  <Pages>10</Pages>
  <Words>2071</Words>
  <Characters>11805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Castro</dc:creator>
  <cp:keywords/>
  <dc:description/>
  <cp:lastModifiedBy>Arthur Castro</cp:lastModifiedBy>
  <cp:revision>1</cp:revision>
  <dcterms:created xsi:type="dcterms:W3CDTF">2024-06-18T22:29:00Z</dcterms:created>
  <dcterms:modified xsi:type="dcterms:W3CDTF">2024-08-14T07:09:00Z</dcterms:modified>
</cp:coreProperties>
</file>